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8C59A7" w14:textId="77777777" w:rsidR="00F63C80" w:rsidRPr="00E04C1F" w:rsidRDefault="00A45A74" w:rsidP="00F63C80">
      <w:pPr>
        <w:spacing w:after="0" w:line="240" w:lineRule="auto"/>
        <w:jc w:val="center"/>
        <w:rPr>
          <w:rFonts w:asciiTheme="minorHAnsi" w:hAnsiTheme="minorHAnsi" w:cstheme="minorHAnsi"/>
          <w:b/>
          <w:szCs w:val="24"/>
        </w:rPr>
      </w:pPr>
      <w:r w:rsidRPr="00E04C1F">
        <w:rPr>
          <w:rFonts w:asciiTheme="minorHAnsi" w:hAnsiTheme="minorHAnsi" w:cstheme="minorHAnsi"/>
          <w:b/>
          <w:szCs w:val="24"/>
        </w:rPr>
        <w:t xml:space="preserve">AYDIN </w:t>
      </w:r>
      <w:r w:rsidR="00F63C80" w:rsidRPr="00E04C1F">
        <w:rPr>
          <w:rFonts w:asciiTheme="minorHAnsi" w:hAnsiTheme="minorHAnsi" w:cstheme="minorHAnsi"/>
          <w:b/>
          <w:szCs w:val="24"/>
        </w:rPr>
        <w:t>ADNAN MENDERES UNIVERSITY</w:t>
      </w:r>
    </w:p>
    <w:p w14:paraId="3F584731" w14:textId="3310B0C2" w:rsidR="00F63C80" w:rsidRPr="00E04C1F" w:rsidRDefault="00F63C80" w:rsidP="00F63C80">
      <w:pPr>
        <w:spacing w:after="0" w:line="240" w:lineRule="auto"/>
        <w:jc w:val="center"/>
        <w:rPr>
          <w:rFonts w:asciiTheme="minorHAnsi" w:hAnsiTheme="minorHAnsi" w:cstheme="minorHAnsi"/>
          <w:b/>
          <w:szCs w:val="24"/>
        </w:rPr>
      </w:pPr>
      <w:r w:rsidRPr="00E04C1F">
        <w:rPr>
          <w:rFonts w:asciiTheme="minorHAnsi" w:hAnsiTheme="minorHAnsi" w:cstheme="minorHAnsi"/>
          <w:b/>
          <w:szCs w:val="24"/>
        </w:rPr>
        <w:t>ENGINEERING FACULTY</w:t>
      </w:r>
      <w:r w:rsidRPr="00E04C1F">
        <w:rPr>
          <w:rFonts w:asciiTheme="minorHAnsi" w:hAnsiTheme="minorHAnsi" w:cstheme="minorHAnsi"/>
          <w:b/>
          <w:szCs w:val="24"/>
        </w:rPr>
        <w:br/>
      </w:r>
      <w:r w:rsidR="005A1388" w:rsidRPr="00E04C1F">
        <w:rPr>
          <w:rFonts w:asciiTheme="minorHAnsi" w:hAnsiTheme="minorHAnsi" w:cstheme="minorHAnsi"/>
          <w:b/>
          <w:szCs w:val="24"/>
        </w:rPr>
        <w:t xml:space="preserve">COMPUTER </w:t>
      </w:r>
      <w:r w:rsidRPr="00E04C1F">
        <w:rPr>
          <w:rFonts w:asciiTheme="minorHAnsi" w:hAnsiTheme="minorHAnsi" w:cstheme="minorHAnsi"/>
          <w:b/>
          <w:szCs w:val="24"/>
        </w:rPr>
        <w:t>ENGINEERING DEPARTMENT</w:t>
      </w:r>
    </w:p>
    <w:p w14:paraId="38AFEF61" w14:textId="77777777" w:rsidR="00F63C80" w:rsidRPr="00E04C1F" w:rsidRDefault="00F63C80" w:rsidP="00F63C80">
      <w:pPr>
        <w:spacing w:before="1440" w:after="1440"/>
        <w:jc w:val="center"/>
        <w:rPr>
          <w:rFonts w:asciiTheme="minorHAnsi" w:hAnsiTheme="minorHAnsi" w:cstheme="minorHAnsi"/>
          <w:szCs w:val="24"/>
        </w:rPr>
      </w:pPr>
      <w:r w:rsidRPr="00E04C1F">
        <w:rPr>
          <w:rFonts w:asciiTheme="minorHAnsi" w:hAnsiTheme="minorHAnsi" w:cstheme="minorHAnsi"/>
          <w:noProof/>
          <w:szCs w:val="24"/>
          <w:lang w:val="tr-TR" w:eastAsia="tr-TR"/>
        </w:rPr>
        <w:drawing>
          <wp:inline distT="0" distB="0" distL="0" distR="0" wp14:anchorId="5CA1B710" wp14:editId="42F8BB53">
            <wp:extent cx="1437143" cy="1438275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uhendislik Fakultesi E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7143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3C6FE" w14:textId="5814EFE7" w:rsidR="00F63C80" w:rsidRPr="00E04C1F" w:rsidRDefault="005A1388" w:rsidP="00F63C80">
      <w:pPr>
        <w:spacing w:after="0" w:line="240" w:lineRule="auto"/>
        <w:jc w:val="center"/>
        <w:rPr>
          <w:rFonts w:asciiTheme="minorHAnsi" w:hAnsiTheme="minorHAnsi" w:cstheme="minorHAnsi"/>
          <w:b/>
          <w:szCs w:val="24"/>
        </w:rPr>
      </w:pPr>
      <w:r w:rsidRPr="00E04C1F">
        <w:rPr>
          <w:rFonts w:asciiTheme="minorHAnsi" w:hAnsiTheme="minorHAnsi" w:cstheme="minorHAnsi"/>
          <w:b/>
          <w:szCs w:val="24"/>
        </w:rPr>
        <w:t>AUGMENTED REALITY WITH ARUCO MARKERS</w:t>
      </w:r>
    </w:p>
    <w:p w14:paraId="1265D6EB" w14:textId="77777777" w:rsidR="00F63C80" w:rsidRPr="00E04C1F" w:rsidRDefault="00F63C80" w:rsidP="00F63C80">
      <w:pPr>
        <w:tabs>
          <w:tab w:val="left" w:pos="3828"/>
        </w:tabs>
        <w:spacing w:after="1680"/>
        <w:rPr>
          <w:rFonts w:asciiTheme="minorHAnsi" w:hAnsiTheme="minorHAnsi" w:cstheme="minorHAnsi"/>
          <w:szCs w:val="24"/>
        </w:rPr>
      </w:pPr>
    </w:p>
    <w:p w14:paraId="0A2318ED" w14:textId="1B143F56" w:rsidR="00F63C80" w:rsidRPr="00E04C1F" w:rsidRDefault="005A1388" w:rsidP="005A1388">
      <w:pPr>
        <w:spacing w:after="0" w:line="240" w:lineRule="auto"/>
        <w:jc w:val="center"/>
        <w:rPr>
          <w:rFonts w:ascii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hAnsiTheme="minorHAnsi" w:cstheme="minorHAnsi"/>
          <w:i/>
          <w:color w:val="7F7F7F" w:themeColor="text1" w:themeTint="80"/>
          <w:szCs w:val="24"/>
        </w:rPr>
        <w:t>Name: Burak</w:t>
      </w:r>
    </w:p>
    <w:p w14:paraId="79031847" w14:textId="4CC4A313" w:rsidR="005A1388" w:rsidRPr="00E04C1F" w:rsidRDefault="005A1388" w:rsidP="005A1388">
      <w:pPr>
        <w:spacing w:after="0" w:line="240" w:lineRule="auto"/>
        <w:jc w:val="center"/>
        <w:rPr>
          <w:rFonts w:ascii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hAnsiTheme="minorHAnsi" w:cstheme="minorHAnsi"/>
          <w:i/>
          <w:color w:val="7F7F7F" w:themeColor="text1" w:themeTint="80"/>
          <w:szCs w:val="24"/>
        </w:rPr>
        <w:t>Surname: TÜZEL</w:t>
      </w:r>
    </w:p>
    <w:p w14:paraId="201F14BA" w14:textId="7BB91199" w:rsidR="00463646" w:rsidRPr="00E04C1F" w:rsidRDefault="00463646" w:rsidP="005A1388">
      <w:pPr>
        <w:spacing w:after="0" w:line="240" w:lineRule="auto"/>
        <w:jc w:val="center"/>
        <w:rPr>
          <w:rFonts w:ascii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hAnsiTheme="minorHAnsi" w:cstheme="minorHAnsi"/>
          <w:i/>
          <w:color w:val="7F7F7F" w:themeColor="text1" w:themeTint="80"/>
          <w:szCs w:val="24"/>
        </w:rPr>
        <w:t>Student No: 191805057</w:t>
      </w:r>
    </w:p>
    <w:p w14:paraId="6FE26B0D" w14:textId="75D42C83" w:rsidR="005A1388" w:rsidRPr="00E04C1F" w:rsidRDefault="005A1388" w:rsidP="005A1388">
      <w:pPr>
        <w:spacing w:after="0" w:line="240" w:lineRule="auto"/>
        <w:jc w:val="center"/>
        <w:rPr>
          <w:rFonts w:ascii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hAnsiTheme="minorHAnsi" w:cstheme="minorHAnsi"/>
          <w:i/>
          <w:color w:val="7F7F7F" w:themeColor="text1" w:themeTint="80"/>
          <w:szCs w:val="24"/>
        </w:rPr>
        <w:t xml:space="preserve">E-mail: </w:t>
      </w:r>
      <w:hyperlink r:id="rId9" w:history="1">
        <w:r w:rsidRPr="00E04C1F">
          <w:rPr>
            <w:rStyle w:val="Hyperlink"/>
            <w:rFonts w:asciiTheme="minorHAnsi" w:hAnsiTheme="minorHAnsi" w:cstheme="minorHAnsi"/>
            <w:i/>
            <w:szCs w:val="24"/>
          </w:rPr>
          <w:t>buraktsoftware@gmail.com</w:t>
        </w:r>
      </w:hyperlink>
    </w:p>
    <w:p w14:paraId="6924FF30" w14:textId="77777777" w:rsidR="005A1388" w:rsidRPr="00E04C1F" w:rsidRDefault="005A1388" w:rsidP="005A1388">
      <w:pPr>
        <w:spacing w:after="0" w:line="240" w:lineRule="auto"/>
        <w:jc w:val="center"/>
        <w:rPr>
          <w:rFonts w:ascii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hAnsiTheme="minorHAnsi" w:cstheme="minorHAnsi"/>
          <w:i/>
          <w:color w:val="7F7F7F" w:themeColor="text1" w:themeTint="80"/>
          <w:szCs w:val="24"/>
        </w:rPr>
        <w:t>Department: Computer Engineering</w:t>
      </w:r>
    </w:p>
    <w:p w14:paraId="4F28C945" w14:textId="07444F23" w:rsidR="005A1388" w:rsidRPr="00E04C1F" w:rsidRDefault="005A1388" w:rsidP="005A1388">
      <w:pPr>
        <w:spacing w:after="0" w:line="240" w:lineRule="auto"/>
        <w:jc w:val="center"/>
        <w:rPr>
          <w:rFonts w:ascii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hAnsiTheme="minorHAnsi" w:cstheme="minorHAnsi"/>
          <w:i/>
          <w:color w:val="7F7F7F" w:themeColor="text1" w:themeTint="80"/>
          <w:szCs w:val="24"/>
        </w:rPr>
        <w:t>Grade: 4</w:t>
      </w:r>
      <w:r w:rsidRPr="00E04C1F">
        <w:rPr>
          <w:rFonts w:asciiTheme="minorHAnsi" w:hAnsiTheme="minorHAnsi" w:cstheme="minorHAnsi"/>
          <w:i/>
          <w:color w:val="7F7F7F" w:themeColor="text1" w:themeTint="80"/>
          <w:szCs w:val="24"/>
          <w:vertAlign w:val="superscript"/>
        </w:rPr>
        <w:t>th</w:t>
      </w:r>
      <w:r w:rsidRPr="00E04C1F">
        <w:rPr>
          <w:rFonts w:asciiTheme="minorHAnsi" w:hAnsiTheme="minorHAnsi" w:cstheme="minorHAnsi"/>
          <w:i/>
          <w:color w:val="7F7F7F" w:themeColor="text1" w:themeTint="80"/>
          <w:szCs w:val="24"/>
        </w:rPr>
        <w:t xml:space="preserve"> grade</w:t>
      </w:r>
    </w:p>
    <w:p w14:paraId="4635E276" w14:textId="77777777" w:rsidR="005A1388" w:rsidRPr="00E04C1F" w:rsidRDefault="005A1388" w:rsidP="005A1388">
      <w:pPr>
        <w:spacing w:after="0" w:line="240" w:lineRule="auto"/>
        <w:jc w:val="center"/>
        <w:rPr>
          <w:rFonts w:ascii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hAnsiTheme="minorHAnsi" w:cstheme="minorHAnsi"/>
          <w:i/>
          <w:color w:val="7F7F7F" w:themeColor="text1" w:themeTint="80"/>
          <w:szCs w:val="24"/>
        </w:rPr>
        <w:t>Class: CSE307</w:t>
      </w:r>
    </w:p>
    <w:p w14:paraId="05DC714E" w14:textId="77777777" w:rsidR="005A1388" w:rsidRPr="00E04C1F" w:rsidRDefault="005A1388" w:rsidP="005A1388">
      <w:pPr>
        <w:spacing w:after="0" w:line="240" w:lineRule="auto"/>
        <w:jc w:val="center"/>
        <w:rPr>
          <w:rFonts w:asciiTheme="minorHAnsi" w:hAnsiTheme="minorHAnsi" w:cstheme="minorHAnsi"/>
          <w:i/>
          <w:color w:val="7F7F7F" w:themeColor="text1" w:themeTint="80"/>
          <w:szCs w:val="24"/>
        </w:rPr>
      </w:pPr>
    </w:p>
    <w:p w14:paraId="3BE51A18" w14:textId="77777777" w:rsidR="005A1388" w:rsidRPr="00E04C1F" w:rsidRDefault="005A1388" w:rsidP="005A1388">
      <w:pPr>
        <w:spacing w:after="0" w:line="240" w:lineRule="auto"/>
        <w:jc w:val="center"/>
        <w:rPr>
          <w:rFonts w:asciiTheme="minorHAnsi" w:hAnsiTheme="minorHAnsi" w:cstheme="minorHAnsi"/>
          <w:i/>
          <w:color w:val="7F7F7F" w:themeColor="text1" w:themeTint="80"/>
          <w:szCs w:val="24"/>
        </w:rPr>
      </w:pPr>
    </w:p>
    <w:p w14:paraId="72A50D69" w14:textId="77777777" w:rsidR="005A1388" w:rsidRPr="00E04C1F" w:rsidRDefault="005A1388" w:rsidP="005A1388">
      <w:pPr>
        <w:spacing w:after="0" w:line="240" w:lineRule="auto"/>
        <w:jc w:val="center"/>
        <w:rPr>
          <w:rFonts w:asciiTheme="minorHAnsi" w:hAnsiTheme="minorHAnsi" w:cstheme="minorHAnsi"/>
          <w:i/>
          <w:color w:val="7F7F7F" w:themeColor="text1" w:themeTint="80"/>
          <w:szCs w:val="24"/>
        </w:rPr>
      </w:pPr>
    </w:p>
    <w:p w14:paraId="369763BC" w14:textId="77777777" w:rsidR="00497661" w:rsidRPr="00E04C1F" w:rsidRDefault="00F63C80" w:rsidP="00497661">
      <w:pPr>
        <w:spacing w:after="0" w:line="240" w:lineRule="auto"/>
        <w:jc w:val="center"/>
        <w:rPr>
          <w:rFonts w:asciiTheme="minorHAnsi" w:hAnsiTheme="minorHAnsi" w:cstheme="minorHAnsi"/>
          <w:b/>
          <w:szCs w:val="24"/>
        </w:rPr>
      </w:pPr>
      <w:r w:rsidRPr="00E04C1F">
        <w:rPr>
          <w:rFonts w:asciiTheme="minorHAnsi" w:hAnsiTheme="minorHAnsi" w:cstheme="minorHAnsi"/>
          <w:b/>
          <w:szCs w:val="24"/>
        </w:rPr>
        <w:t>Supervisor:</w:t>
      </w:r>
    </w:p>
    <w:p w14:paraId="67D4D299" w14:textId="5C39F5CB" w:rsidR="00C613CE" w:rsidRPr="00E04C1F" w:rsidRDefault="005A1388" w:rsidP="00497661">
      <w:pPr>
        <w:spacing w:after="0" w:line="240" w:lineRule="auto"/>
        <w:jc w:val="center"/>
        <w:rPr>
          <w:rFonts w:asciiTheme="minorHAnsi" w:hAnsiTheme="minorHAnsi" w:cstheme="minorHAnsi"/>
          <w:b/>
          <w:szCs w:val="24"/>
        </w:rPr>
      </w:pPr>
      <w:r w:rsidRPr="00E04C1F">
        <w:rPr>
          <w:rFonts w:asciiTheme="minorHAnsi" w:hAnsiTheme="minorHAnsi" w:cstheme="minorHAnsi"/>
          <w:i/>
          <w:color w:val="7F7F7F" w:themeColor="text1" w:themeTint="80"/>
          <w:szCs w:val="24"/>
        </w:rPr>
        <w:t>Mahmut SİNECEN</w:t>
      </w:r>
      <w:r w:rsidR="00C613CE" w:rsidRPr="00E04C1F">
        <w:rPr>
          <w:rFonts w:asciiTheme="minorHAnsi" w:hAnsiTheme="minorHAnsi" w:cstheme="minorHAnsi"/>
          <w:szCs w:val="24"/>
        </w:rPr>
        <w:br w:type="page"/>
      </w:r>
    </w:p>
    <w:p w14:paraId="6AA01996" w14:textId="6A90524E" w:rsidR="001651BD" w:rsidRPr="00E04C1F" w:rsidRDefault="001651BD" w:rsidP="008C5B24">
      <w:pPr>
        <w:pStyle w:val="UnnumberedCenteredFirstLevelTitle"/>
        <w:rPr>
          <w:szCs w:val="24"/>
        </w:rPr>
      </w:pPr>
      <w:bookmarkStart w:id="0" w:name="_Toc155735645"/>
      <w:r w:rsidRPr="00E04C1F">
        <w:rPr>
          <w:rStyle w:val="UnnumberedCenteredFirstLevelTitleChar"/>
          <w:rFonts w:asciiTheme="minorHAnsi" w:hAnsiTheme="minorHAnsi"/>
          <w:b/>
          <w:bCs/>
          <w:szCs w:val="24"/>
        </w:rPr>
        <w:lastRenderedPageBreak/>
        <w:t>ABSTRAC</w:t>
      </w:r>
      <w:r w:rsidRPr="00E04C1F">
        <w:rPr>
          <w:szCs w:val="24"/>
        </w:rPr>
        <w:t>T</w:t>
      </w:r>
      <w:bookmarkEnd w:id="0"/>
    </w:p>
    <w:p w14:paraId="29064837" w14:textId="77777777" w:rsidR="00221A56" w:rsidRPr="00E04C1F" w:rsidRDefault="00221A56" w:rsidP="00241BCA">
      <w:pPr>
        <w:pStyle w:val="fbemetinskkgirintisiz"/>
        <w:rPr>
          <w:rFonts w:asciiTheme="minorHAnsi" w:hAnsiTheme="minorHAnsi" w:cstheme="minorHAnsi"/>
          <w:b/>
          <w:bCs/>
          <w:i/>
          <w:iCs/>
          <w:szCs w:val="24"/>
        </w:rPr>
      </w:pPr>
      <w:r w:rsidRPr="00E04C1F">
        <w:rPr>
          <w:rFonts w:asciiTheme="minorHAnsi" w:hAnsiTheme="minorHAnsi" w:cstheme="minorHAnsi"/>
          <w:b/>
          <w:bCs/>
          <w:i/>
          <w:iCs/>
          <w:szCs w:val="24"/>
        </w:rPr>
        <w:t>AUGMENTED REALITY WITH ARUCO MARKERS</w:t>
      </w:r>
    </w:p>
    <w:p w14:paraId="216ACE96" w14:textId="77777777" w:rsidR="00221A56" w:rsidRPr="00E04C1F" w:rsidRDefault="00221A56" w:rsidP="00241BCA">
      <w:pPr>
        <w:pStyle w:val="fbemetinskkgirintisiz"/>
        <w:rPr>
          <w:rFonts w:asciiTheme="minorHAnsi" w:hAnsiTheme="minorHAnsi" w:cstheme="minorHAnsi"/>
          <w:szCs w:val="24"/>
        </w:rPr>
      </w:pPr>
    </w:p>
    <w:p w14:paraId="6A00AF17" w14:textId="3DF86DD5" w:rsidR="001651BD" w:rsidRPr="00E04C1F" w:rsidRDefault="00221A56" w:rsidP="00241BCA">
      <w:pPr>
        <w:pStyle w:val="fbemetinskkgirintisiz"/>
        <w:rPr>
          <w:rFonts w:asciiTheme="minorHAnsi" w:hAnsiTheme="minorHAnsi" w:cstheme="minorHAnsi"/>
          <w:b/>
          <w:bCs/>
          <w:szCs w:val="24"/>
        </w:rPr>
      </w:pPr>
      <w:r w:rsidRPr="00E04C1F">
        <w:rPr>
          <w:rFonts w:asciiTheme="minorHAnsi" w:hAnsiTheme="minorHAnsi" w:cstheme="minorHAnsi"/>
          <w:b/>
          <w:bCs/>
          <w:szCs w:val="24"/>
        </w:rPr>
        <w:t>Burak TÜZEL</w:t>
      </w:r>
    </w:p>
    <w:p w14:paraId="3749E2CB" w14:textId="45131905" w:rsidR="001651BD" w:rsidRPr="00E04C1F" w:rsidRDefault="001651BD" w:rsidP="00241BCA">
      <w:pPr>
        <w:pStyle w:val="fbemetinskkgirintisiz"/>
        <w:rPr>
          <w:rFonts w:asciiTheme="minorHAnsi" w:hAnsiTheme="minorHAnsi" w:cstheme="minorHAnsi"/>
          <w:b/>
          <w:bCs/>
          <w:szCs w:val="24"/>
        </w:rPr>
      </w:pPr>
      <w:proofErr w:type="spellStart"/>
      <w:r w:rsidRPr="00E04C1F">
        <w:rPr>
          <w:rFonts w:asciiTheme="minorHAnsi" w:hAnsiTheme="minorHAnsi" w:cstheme="minorHAnsi"/>
          <w:b/>
          <w:bCs/>
          <w:szCs w:val="24"/>
        </w:rPr>
        <w:t>Supervisor</w:t>
      </w:r>
      <w:proofErr w:type="spellEnd"/>
      <w:r w:rsidRPr="00E04C1F">
        <w:rPr>
          <w:rFonts w:asciiTheme="minorHAnsi" w:hAnsiTheme="minorHAnsi" w:cstheme="minorHAnsi"/>
          <w:b/>
          <w:bCs/>
          <w:szCs w:val="24"/>
        </w:rPr>
        <w:t>:</w:t>
      </w:r>
      <w:r w:rsidR="00EA4ED3" w:rsidRPr="00E04C1F">
        <w:rPr>
          <w:rFonts w:asciiTheme="minorHAnsi" w:hAnsiTheme="minorHAnsi" w:cstheme="minorHAnsi"/>
          <w:b/>
          <w:bCs/>
          <w:szCs w:val="24"/>
        </w:rPr>
        <w:t xml:space="preserve"> </w:t>
      </w:r>
      <w:r w:rsidR="00221A56" w:rsidRPr="00E04C1F">
        <w:rPr>
          <w:rFonts w:asciiTheme="minorHAnsi" w:hAnsiTheme="minorHAnsi" w:cstheme="minorHAnsi"/>
          <w:b/>
          <w:bCs/>
          <w:szCs w:val="24"/>
        </w:rPr>
        <w:t>Mahmut SİNECEN</w:t>
      </w:r>
    </w:p>
    <w:p w14:paraId="288E4CA1" w14:textId="71CA02FC" w:rsidR="001651BD" w:rsidRPr="00E04C1F" w:rsidRDefault="001651BD" w:rsidP="00241BCA">
      <w:pPr>
        <w:pStyle w:val="fbemetinskkgirintisiz"/>
        <w:rPr>
          <w:rFonts w:asciiTheme="minorHAnsi" w:hAnsiTheme="minorHAnsi" w:cstheme="minorHAnsi"/>
          <w:szCs w:val="24"/>
        </w:rPr>
      </w:pPr>
    </w:p>
    <w:p w14:paraId="540E5D6D" w14:textId="486590B5" w:rsidR="00221A56" w:rsidRPr="00E04C1F" w:rsidRDefault="00221A56" w:rsidP="00241BCA">
      <w:pPr>
        <w:pStyle w:val="fbemetinskkgirintisiz"/>
        <w:rPr>
          <w:rFonts w:asciiTheme="minorHAnsi" w:hAnsiTheme="minorHAnsi" w:cstheme="minorHAnsi"/>
          <w:szCs w:val="24"/>
        </w:rPr>
      </w:pPr>
      <w:proofErr w:type="spellStart"/>
      <w:r w:rsidRPr="00E04C1F">
        <w:rPr>
          <w:rFonts w:asciiTheme="minorHAnsi" w:hAnsiTheme="minorHAnsi" w:cstheme="minorHAnsi"/>
          <w:szCs w:val="24"/>
        </w:rPr>
        <w:t>ArUco</w:t>
      </w:r>
      <w:proofErr w:type="spellEnd"/>
      <w:r w:rsidRPr="00E04C1F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E04C1F">
        <w:rPr>
          <w:rFonts w:asciiTheme="minorHAnsi" w:hAnsiTheme="minorHAnsi" w:cstheme="minorHAnsi"/>
          <w:szCs w:val="24"/>
        </w:rPr>
        <w:t>Markers</w:t>
      </w:r>
      <w:proofErr w:type="spellEnd"/>
      <w:r w:rsidRPr="00E04C1F">
        <w:rPr>
          <w:rFonts w:asciiTheme="minorHAnsi" w:hAnsiTheme="minorHAnsi" w:cstheme="minorHAnsi"/>
          <w:szCs w:val="24"/>
        </w:rPr>
        <w:t> </w:t>
      </w:r>
      <w:proofErr w:type="spellStart"/>
      <w:r w:rsidRPr="00E04C1F">
        <w:rPr>
          <w:rFonts w:asciiTheme="minorHAnsi" w:hAnsiTheme="minorHAnsi" w:cstheme="minorHAnsi"/>
          <w:szCs w:val="24"/>
        </w:rPr>
        <w:t>are</w:t>
      </w:r>
      <w:proofErr w:type="spellEnd"/>
      <w:r w:rsidRPr="00E04C1F">
        <w:rPr>
          <w:rFonts w:asciiTheme="minorHAnsi" w:hAnsiTheme="minorHAnsi" w:cstheme="minorHAnsi"/>
          <w:szCs w:val="24"/>
        </w:rPr>
        <w:t xml:space="preserve"> 2D </w:t>
      </w:r>
      <w:proofErr w:type="spellStart"/>
      <w:r w:rsidRPr="00E04C1F">
        <w:rPr>
          <w:rFonts w:asciiTheme="minorHAnsi" w:hAnsiTheme="minorHAnsi" w:cstheme="minorHAnsi"/>
          <w:szCs w:val="24"/>
        </w:rPr>
        <w:t>binary-encoded</w:t>
      </w:r>
      <w:proofErr w:type="spellEnd"/>
      <w:r w:rsidRPr="00E04C1F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E04C1F">
        <w:rPr>
          <w:rFonts w:asciiTheme="minorHAnsi" w:hAnsiTheme="minorHAnsi" w:cstheme="minorHAnsi"/>
          <w:szCs w:val="24"/>
        </w:rPr>
        <w:t>fiducial</w:t>
      </w:r>
      <w:proofErr w:type="spellEnd"/>
      <w:r w:rsidRPr="00E04C1F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E04C1F">
        <w:rPr>
          <w:rFonts w:asciiTheme="minorHAnsi" w:hAnsiTheme="minorHAnsi" w:cstheme="minorHAnsi"/>
          <w:szCs w:val="24"/>
        </w:rPr>
        <w:t>patterns</w:t>
      </w:r>
      <w:proofErr w:type="spellEnd"/>
      <w:r w:rsidRPr="00E04C1F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E04C1F">
        <w:rPr>
          <w:rFonts w:asciiTheme="minorHAnsi" w:hAnsiTheme="minorHAnsi" w:cstheme="minorHAnsi"/>
          <w:szCs w:val="24"/>
        </w:rPr>
        <w:t>designed</w:t>
      </w:r>
      <w:proofErr w:type="spellEnd"/>
      <w:r w:rsidRPr="00E04C1F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E04C1F">
        <w:rPr>
          <w:rFonts w:asciiTheme="minorHAnsi" w:hAnsiTheme="minorHAnsi" w:cstheme="minorHAnsi"/>
          <w:szCs w:val="24"/>
        </w:rPr>
        <w:t>to</w:t>
      </w:r>
      <w:proofErr w:type="spellEnd"/>
      <w:r w:rsidRPr="00E04C1F">
        <w:rPr>
          <w:rFonts w:asciiTheme="minorHAnsi" w:hAnsiTheme="minorHAnsi" w:cstheme="minorHAnsi"/>
          <w:szCs w:val="24"/>
        </w:rPr>
        <w:t xml:space="preserve"> be </w:t>
      </w:r>
      <w:proofErr w:type="spellStart"/>
      <w:r w:rsidRPr="00E04C1F">
        <w:rPr>
          <w:rFonts w:asciiTheme="minorHAnsi" w:hAnsiTheme="minorHAnsi" w:cstheme="minorHAnsi"/>
          <w:szCs w:val="24"/>
        </w:rPr>
        <w:t>quickly</w:t>
      </w:r>
      <w:proofErr w:type="spellEnd"/>
      <w:r w:rsidRPr="00E04C1F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E04C1F">
        <w:rPr>
          <w:rFonts w:asciiTheme="minorHAnsi" w:hAnsiTheme="minorHAnsi" w:cstheme="minorHAnsi"/>
          <w:szCs w:val="24"/>
        </w:rPr>
        <w:t>located</w:t>
      </w:r>
      <w:proofErr w:type="spellEnd"/>
      <w:r w:rsidRPr="00E04C1F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E04C1F">
        <w:rPr>
          <w:rFonts w:asciiTheme="minorHAnsi" w:hAnsiTheme="minorHAnsi" w:cstheme="minorHAnsi"/>
          <w:szCs w:val="24"/>
        </w:rPr>
        <w:t>by</w:t>
      </w:r>
      <w:proofErr w:type="spellEnd"/>
      <w:r w:rsidRPr="00E04C1F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E04C1F">
        <w:rPr>
          <w:rFonts w:asciiTheme="minorHAnsi" w:hAnsiTheme="minorHAnsi" w:cstheme="minorHAnsi"/>
          <w:szCs w:val="24"/>
        </w:rPr>
        <w:t>computer</w:t>
      </w:r>
      <w:proofErr w:type="spellEnd"/>
      <w:r w:rsidRPr="00E04C1F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E04C1F">
        <w:rPr>
          <w:rFonts w:asciiTheme="minorHAnsi" w:hAnsiTheme="minorHAnsi" w:cstheme="minorHAnsi"/>
          <w:szCs w:val="24"/>
        </w:rPr>
        <w:t>vision</w:t>
      </w:r>
      <w:proofErr w:type="spellEnd"/>
      <w:r w:rsidRPr="00E04C1F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E04C1F">
        <w:rPr>
          <w:rFonts w:asciiTheme="minorHAnsi" w:hAnsiTheme="minorHAnsi" w:cstheme="minorHAnsi"/>
          <w:szCs w:val="24"/>
        </w:rPr>
        <w:t>systems</w:t>
      </w:r>
      <w:proofErr w:type="spellEnd"/>
      <w:r w:rsidRPr="00E04C1F">
        <w:rPr>
          <w:rFonts w:asciiTheme="minorHAnsi" w:hAnsiTheme="minorHAnsi" w:cstheme="minorHAnsi"/>
          <w:szCs w:val="24"/>
        </w:rPr>
        <w:t>.</w:t>
      </w:r>
      <w:r w:rsidR="0039306C" w:rsidRPr="00E04C1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39306C" w:rsidRPr="00E04C1F">
        <w:rPr>
          <w:rFonts w:asciiTheme="minorHAnsi" w:hAnsiTheme="minorHAnsi" w:cstheme="minorHAnsi"/>
          <w:szCs w:val="24"/>
        </w:rPr>
        <w:t>ArUco</w:t>
      </w:r>
      <w:proofErr w:type="spellEnd"/>
      <w:r w:rsidR="0039306C" w:rsidRPr="00E04C1F">
        <w:rPr>
          <w:rFonts w:asciiTheme="minorHAnsi" w:hAnsiTheme="minorHAnsi" w:cstheme="minorHAnsi"/>
          <w:szCs w:val="24"/>
        </w:rPr>
        <w:t xml:space="preserve"> Marker </w:t>
      </w:r>
      <w:proofErr w:type="spellStart"/>
      <w:r w:rsidR="0039306C" w:rsidRPr="00E04C1F">
        <w:rPr>
          <w:rFonts w:asciiTheme="minorHAnsi" w:hAnsiTheme="minorHAnsi" w:cstheme="minorHAnsi"/>
          <w:szCs w:val="24"/>
        </w:rPr>
        <w:t>helps</w:t>
      </w:r>
      <w:proofErr w:type="spellEnd"/>
      <w:r w:rsidR="0039306C" w:rsidRPr="00E04C1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39306C" w:rsidRPr="00E04C1F">
        <w:rPr>
          <w:rFonts w:asciiTheme="minorHAnsi" w:hAnsiTheme="minorHAnsi" w:cstheme="minorHAnsi"/>
          <w:szCs w:val="24"/>
        </w:rPr>
        <w:t>the</w:t>
      </w:r>
      <w:proofErr w:type="spellEnd"/>
      <w:r w:rsidR="0039306C" w:rsidRPr="00E04C1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39306C" w:rsidRPr="00E04C1F">
        <w:rPr>
          <w:rFonts w:asciiTheme="minorHAnsi" w:hAnsiTheme="minorHAnsi" w:cstheme="minorHAnsi"/>
          <w:szCs w:val="24"/>
        </w:rPr>
        <w:t>camera</w:t>
      </w:r>
      <w:proofErr w:type="spellEnd"/>
      <w:r w:rsidR="0039306C" w:rsidRPr="00E04C1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39306C" w:rsidRPr="00E04C1F">
        <w:rPr>
          <w:rFonts w:asciiTheme="minorHAnsi" w:hAnsiTheme="minorHAnsi" w:cstheme="minorHAnsi"/>
          <w:szCs w:val="24"/>
        </w:rPr>
        <w:t>to</w:t>
      </w:r>
      <w:proofErr w:type="spellEnd"/>
      <w:r w:rsidR="0039306C" w:rsidRPr="00E04C1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39306C" w:rsidRPr="00E04C1F">
        <w:rPr>
          <w:rFonts w:asciiTheme="minorHAnsi" w:hAnsiTheme="minorHAnsi" w:cstheme="minorHAnsi"/>
          <w:szCs w:val="24"/>
        </w:rPr>
        <w:t>understand</w:t>
      </w:r>
      <w:proofErr w:type="spellEnd"/>
      <w:r w:rsidR="0039306C" w:rsidRPr="00E04C1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39306C" w:rsidRPr="00E04C1F">
        <w:rPr>
          <w:rFonts w:asciiTheme="minorHAnsi" w:hAnsiTheme="minorHAnsi" w:cstheme="minorHAnsi"/>
          <w:szCs w:val="24"/>
        </w:rPr>
        <w:t>the</w:t>
      </w:r>
      <w:proofErr w:type="spellEnd"/>
      <w:r w:rsidR="0039306C" w:rsidRPr="00E04C1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39306C" w:rsidRPr="00E04C1F">
        <w:rPr>
          <w:rFonts w:asciiTheme="minorHAnsi" w:hAnsiTheme="minorHAnsi" w:cstheme="minorHAnsi"/>
          <w:szCs w:val="24"/>
        </w:rPr>
        <w:t>angle</w:t>
      </w:r>
      <w:proofErr w:type="spellEnd"/>
      <w:r w:rsidR="0039306C" w:rsidRPr="00E04C1F">
        <w:rPr>
          <w:rFonts w:asciiTheme="minorHAnsi" w:hAnsiTheme="minorHAnsi" w:cstheme="minorHAnsi"/>
          <w:szCs w:val="24"/>
        </w:rPr>
        <w:t xml:space="preserve">, </w:t>
      </w:r>
      <w:proofErr w:type="spellStart"/>
      <w:r w:rsidR="0039306C" w:rsidRPr="00E04C1F">
        <w:rPr>
          <w:rFonts w:asciiTheme="minorHAnsi" w:hAnsiTheme="minorHAnsi" w:cstheme="minorHAnsi"/>
          <w:szCs w:val="24"/>
        </w:rPr>
        <w:t>height</w:t>
      </w:r>
      <w:proofErr w:type="spellEnd"/>
      <w:r w:rsidR="0039306C" w:rsidRPr="00E04C1F">
        <w:rPr>
          <w:rFonts w:asciiTheme="minorHAnsi" w:hAnsiTheme="minorHAnsi" w:cstheme="minorHAnsi"/>
          <w:szCs w:val="24"/>
        </w:rPr>
        <w:t xml:space="preserve">, </w:t>
      </w:r>
      <w:proofErr w:type="spellStart"/>
      <w:r w:rsidR="0039306C" w:rsidRPr="00E04C1F">
        <w:rPr>
          <w:rFonts w:asciiTheme="minorHAnsi" w:hAnsiTheme="minorHAnsi" w:cstheme="minorHAnsi"/>
          <w:szCs w:val="24"/>
        </w:rPr>
        <w:t>depth</w:t>
      </w:r>
      <w:proofErr w:type="spellEnd"/>
      <w:r w:rsidR="0039306C" w:rsidRPr="00E04C1F">
        <w:rPr>
          <w:rFonts w:asciiTheme="minorHAnsi" w:hAnsiTheme="minorHAnsi" w:cstheme="minorHAnsi"/>
          <w:szCs w:val="24"/>
        </w:rPr>
        <w:t xml:space="preserve">, </w:t>
      </w:r>
      <w:proofErr w:type="spellStart"/>
      <w:r w:rsidR="0039306C" w:rsidRPr="00E04C1F">
        <w:rPr>
          <w:rFonts w:asciiTheme="minorHAnsi" w:hAnsiTheme="minorHAnsi" w:cstheme="minorHAnsi"/>
          <w:szCs w:val="24"/>
        </w:rPr>
        <w:t>and</w:t>
      </w:r>
      <w:proofErr w:type="spellEnd"/>
      <w:r w:rsidR="0039306C" w:rsidRPr="00E04C1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39306C" w:rsidRPr="00E04C1F">
        <w:rPr>
          <w:rFonts w:asciiTheme="minorHAnsi" w:hAnsiTheme="minorHAnsi" w:cstheme="minorHAnsi"/>
          <w:szCs w:val="24"/>
        </w:rPr>
        <w:t>other</w:t>
      </w:r>
      <w:proofErr w:type="spellEnd"/>
      <w:r w:rsidR="0039306C" w:rsidRPr="00E04C1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39306C" w:rsidRPr="00E04C1F">
        <w:rPr>
          <w:rFonts w:asciiTheme="minorHAnsi" w:hAnsiTheme="minorHAnsi" w:cstheme="minorHAnsi"/>
          <w:szCs w:val="24"/>
        </w:rPr>
        <w:t>parameters</w:t>
      </w:r>
      <w:proofErr w:type="spellEnd"/>
      <w:r w:rsidR="0039306C" w:rsidRPr="00E04C1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39306C" w:rsidRPr="00E04C1F">
        <w:rPr>
          <w:rFonts w:asciiTheme="minorHAnsi" w:hAnsiTheme="minorHAnsi" w:cstheme="minorHAnsi"/>
          <w:szCs w:val="24"/>
        </w:rPr>
        <w:t>and</w:t>
      </w:r>
      <w:proofErr w:type="spellEnd"/>
      <w:r w:rsidR="0039306C" w:rsidRPr="00E04C1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39306C" w:rsidRPr="00E04C1F">
        <w:rPr>
          <w:rFonts w:asciiTheme="minorHAnsi" w:hAnsiTheme="minorHAnsi" w:cstheme="minorHAnsi"/>
          <w:szCs w:val="24"/>
        </w:rPr>
        <w:t>finds</w:t>
      </w:r>
      <w:proofErr w:type="spellEnd"/>
      <w:r w:rsidR="0039306C" w:rsidRPr="00E04C1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39306C" w:rsidRPr="00E04C1F">
        <w:rPr>
          <w:rFonts w:asciiTheme="minorHAnsi" w:hAnsiTheme="minorHAnsi" w:cstheme="minorHAnsi"/>
          <w:szCs w:val="24"/>
        </w:rPr>
        <w:t>its</w:t>
      </w:r>
      <w:proofErr w:type="spellEnd"/>
      <w:r w:rsidR="0039306C" w:rsidRPr="00E04C1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39306C" w:rsidRPr="00E04C1F">
        <w:rPr>
          <w:rFonts w:asciiTheme="minorHAnsi" w:hAnsiTheme="minorHAnsi" w:cstheme="minorHAnsi"/>
          <w:szCs w:val="24"/>
        </w:rPr>
        <w:t>use</w:t>
      </w:r>
      <w:proofErr w:type="spellEnd"/>
      <w:r w:rsidR="0039306C" w:rsidRPr="00E04C1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39306C" w:rsidRPr="00E04C1F">
        <w:rPr>
          <w:rFonts w:asciiTheme="minorHAnsi" w:hAnsiTheme="minorHAnsi" w:cstheme="minorHAnsi"/>
          <w:szCs w:val="24"/>
        </w:rPr>
        <w:t>case</w:t>
      </w:r>
      <w:proofErr w:type="spellEnd"/>
      <w:r w:rsidR="0039306C" w:rsidRPr="00E04C1F">
        <w:rPr>
          <w:rFonts w:asciiTheme="minorHAnsi" w:hAnsiTheme="minorHAnsi" w:cstheme="minorHAnsi"/>
          <w:szCs w:val="24"/>
        </w:rPr>
        <w:t xml:space="preserve"> in </w:t>
      </w:r>
      <w:proofErr w:type="spellStart"/>
      <w:r w:rsidR="0039306C" w:rsidRPr="00E04C1F">
        <w:rPr>
          <w:rFonts w:asciiTheme="minorHAnsi" w:hAnsiTheme="minorHAnsi" w:cstheme="minorHAnsi"/>
          <w:szCs w:val="24"/>
        </w:rPr>
        <w:t>cool</w:t>
      </w:r>
      <w:proofErr w:type="spellEnd"/>
      <w:r w:rsidR="0039306C" w:rsidRPr="00E04C1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39306C" w:rsidRPr="00E04C1F">
        <w:rPr>
          <w:rFonts w:asciiTheme="minorHAnsi" w:hAnsiTheme="minorHAnsi" w:cstheme="minorHAnsi"/>
          <w:szCs w:val="24"/>
        </w:rPr>
        <w:t>computer</w:t>
      </w:r>
      <w:proofErr w:type="spellEnd"/>
      <w:r w:rsidR="0039306C" w:rsidRPr="00E04C1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39306C" w:rsidRPr="00E04C1F">
        <w:rPr>
          <w:rFonts w:asciiTheme="minorHAnsi" w:hAnsiTheme="minorHAnsi" w:cstheme="minorHAnsi"/>
          <w:szCs w:val="24"/>
        </w:rPr>
        <w:t>vision</w:t>
      </w:r>
      <w:proofErr w:type="spellEnd"/>
      <w:r w:rsidR="0039306C" w:rsidRPr="00E04C1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39306C" w:rsidRPr="00E04C1F">
        <w:rPr>
          <w:rFonts w:asciiTheme="minorHAnsi" w:hAnsiTheme="minorHAnsi" w:cstheme="minorHAnsi"/>
          <w:szCs w:val="24"/>
        </w:rPr>
        <w:t>and</w:t>
      </w:r>
      <w:proofErr w:type="spellEnd"/>
      <w:r w:rsidR="0039306C" w:rsidRPr="00E04C1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39306C" w:rsidRPr="00E04C1F">
        <w:rPr>
          <w:rFonts w:asciiTheme="minorHAnsi" w:hAnsiTheme="minorHAnsi" w:cstheme="minorHAnsi"/>
          <w:szCs w:val="24"/>
        </w:rPr>
        <w:t>augmented</w:t>
      </w:r>
      <w:proofErr w:type="spellEnd"/>
      <w:r w:rsidR="0039306C" w:rsidRPr="00E04C1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39306C" w:rsidRPr="00E04C1F">
        <w:rPr>
          <w:rFonts w:asciiTheme="minorHAnsi" w:hAnsiTheme="minorHAnsi" w:cstheme="minorHAnsi"/>
          <w:szCs w:val="24"/>
        </w:rPr>
        <w:t>reality</w:t>
      </w:r>
      <w:proofErr w:type="spellEnd"/>
      <w:r w:rsidR="0039306C" w:rsidRPr="00E04C1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39306C" w:rsidRPr="00E04C1F">
        <w:rPr>
          <w:rFonts w:asciiTheme="minorHAnsi" w:hAnsiTheme="minorHAnsi" w:cstheme="minorHAnsi"/>
          <w:szCs w:val="24"/>
        </w:rPr>
        <w:t>tasks</w:t>
      </w:r>
      <w:proofErr w:type="spellEnd"/>
      <w:r w:rsidR="0039306C" w:rsidRPr="00E04C1F">
        <w:rPr>
          <w:rFonts w:asciiTheme="minorHAnsi" w:hAnsiTheme="minorHAnsi" w:cstheme="minorHAnsi"/>
          <w:szCs w:val="24"/>
        </w:rPr>
        <w:t xml:space="preserve">. </w:t>
      </w:r>
      <w:proofErr w:type="spellStart"/>
      <w:r w:rsidR="0039306C" w:rsidRPr="00E04C1F">
        <w:rPr>
          <w:rFonts w:asciiTheme="minorHAnsi" w:hAnsiTheme="minorHAnsi" w:cstheme="minorHAnsi"/>
          <w:szCs w:val="24"/>
        </w:rPr>
        <w:t>Augmented</w:t>
      </w:r>
      <w:proofErr w:type="spellEnd"/>
      <w:r w:rsidR="0039306C" w:rsidRPr="00E04C1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39306C" w:rsidRPr="00E04C1F">
        <w:rPr>
          <w:rFonts w:asciiTheme="minorHAnsi" w:hAnsiTheme="minorHAnsi" w:cstheme="minorHAnsi"/>
          <w:szCs w:val="24"/>
        </w:rPr>
        <w:t>Reality</w:t>
      </w:r>
      <w:proofErr w:type="spellEnd"/>
      <w:r w:rsidR="0039306C" w:rsidRPr="00E04C1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39306C" w:rsidRPr="00E04C1F">
        <w:rPr>
          <w:rFonts w:asciiTheme="minorHAnsi" w:hAnsiTheme="minorHAnsi" w:cstheme="minorHAnsi"/>
          <w:szCs w:val="24"/>
        </w:rPr>
        <w:t>with</w:t>
      </w:r>
      <w:proofErr w:type="spellEnd"/>
      <w:r w:rsidR="0039306C" w:rsidRPr="00E04C1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39306C" w:rsidRPr="00E04C1F">
        <w:rPr>
          <w:rFonts w:asciiTheme="minorHAnsi" w:hAnsiTheme="minorHAnsi" w:cstheme="minorHAnsi"/>
          <w:szCs w:val="24"/>
        </w:rPr>
        <w:t>ArUco</w:t>
      </w:r>
      <w:proofErr w:type="spellEnd"/>
      <w:r w:rsidR="0039306C" w:rsidRPr="00E04C1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39306C" w:rsidRPr="00E04C1F">
        <w:rPr>
          <w:rFonts w:asciiTheme="minorHAnsi" w:hAnsiTheme="minorHAnsi" w:cstheme="minorHAnsi"/>
          <w:szCs w:val="24"/>
        </w:rPr>
        <w:t>Markers</w:t>
      </w:r>
      <w:proofErr w:type="spellEnd"/>
      <w:r w:rsidR="0039306C" w:rsidRPr="00E04C1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39306C" w:rsidRPr="00E04C1F">
        <w:rPr>
          <w:rFonts w:asciiTheme="minorHAnsi" w:hAnsiTheme="minorHAnsi" w:cstheme="minorHAnsi"/>
          <w:szCs w:val="24"/>
        </w:rPr>
        <w:t>Project’s</w:t>
      </w:r>
      <w:proofErr w:type="spellEnd"/>
      <w:r w:rsidR="0039306C" w:rsidRPr="00E04C1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39306C" w:rsidRPr="00E04C1F">
        <w:rPr>
          <w:rFonts w:asciiTheme="minorHAnsi" w:hAnsiTheme="minorHAnsi" w:cstheme="minorHAnsi"/>
          <w:szCs w:val="24"/>
        </w:rPr>
        <w:t>first</w:t>
      </w:r>
      <w:proofErr w:type="spellEnd"/>
      <w:r w:rsidR="0039306C" w:rsidRPr="00E04C1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39306C" w:rsidRPr="00E04C1F">
        <w:rPr>
          <w:rFonts w:asciiTheme="minorHAnsi" w:hAnsiTheme="minorHAnsi" w:cstheme="minorHAnsi"/>
          <w:szCs w:val="24"/>
        </w:rPr>
        <w:t>part</w:t>
      </w:r>
      <w:proofErr w:type="spellEnd"/>
      <w:r w:rsidR="0039306C" w:rsidRPr="00E04C1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39306C" w:rsidRPr="00E04C1F">
        <w:rPr>
          <w:rFonts w:asciiTheme="minorHAnsi" w:hAnsiTheme="minorHAnsi" w:cstheme="minorHAnsi"/>
          <w:szCs w:val="24"/>
        </w:rPr>
        <w:t>consists</w:t>
      </w:r>
      <w:proofErr w:type="spellEnd"/>
      <w:r w:rsidR="0039306C" w:rsidRPr="00E04C1F">
        <w:rPr>
          <w:rFonts w:asciiTheme="minorHAnsi" w:hAnsiTheme="minorHAnsi" w:cstheme="minorHAnsi"/>
          <w:szCs w:val="24"/>
        </w:rPr>
        <w:t xml:space="preserve"> of 3 </w:t>
      </w:r>
      <w:proofErr w:type="spellStart"/>
      <w:r w:rsidR="0039306C" w:rsidRPr="00E04C1F">
        <w:rPr>
          <w:rFonts w:asciiTheme="minorHAnsi" w:hAnsiTheme="minorHAnsi" w:cstheme="minorHAnsi"/>
          <w:szCs w:val="24"/>
        </w:rPr>
        <w:t>stages</w:t>
      </w:r>
      <w:proofErr w:type="spellEnd"/>
      <w:r w:rsidR="0039306C" w:rsidRPr="00E04C1F">
        <w:rPr>
          <w:rFonts w:asciiTheme="minorHAnsi" w:hAnsiTheme="minorHAnsi" w:cstheme="minorHAnsi"/>
          <w:szCs w:val="24"/>
        </w:rPr>
        <w:t xml:space="preserve">. </w:t>
      </w:r>
      <w:proofErr w:type="spellStart"/>
      <w:r w:rsidR="0039306C" w:rsidRPr="00E04C1F">
        <w:rPr>
          <w:rFonts w:asciiTheme="minorHAnsi" w:hAnsiTheme="minorHAnsi" w:cstheme="minorHAnsi"/>
          <w:szCs w:val="24"/>
        </w:rPr>
        <w:t>The</w:t>
      </w:r>
      <w:proofErr w:type="spellEnd"/>
      <w:r w:rsidR="0039306C" w:rsidRPr="00E04C1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39306C" w:rsidRPr="00E04C1F">
        <w:rPr>
          <w:rFonts w:asciiTheme="minorHAnsi" w:hAnsiTheme="minorHAnsi" w:cstheme="minorHAnsi"/>
          <w:szCs w:val="24"/>
        </w:rPr>
        <w:t>first</w:t>
      </w:r>
      <w:proofErr w:type="spellEnd"/>
      <w:r w:rsidR="0039306C" w:rsidRPr="00E04C1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39306C" w:rsidRPr="00E04C1F">
        <w:rPr>
          <w:rFonts w:asciiTheme="minorHAnsi" w:hAnsiTheme="minorHAnsi" w:cstheme="minorHAnsi"/>
          <w:szCs w:val="24"/>
        </w:rPr>
        <w:t>stage</w:t>
      </w:r>
      <w:proofErr w:type="spellEnd"/>
      <w:r w:rsidR="0039306C" w:rsidRPr="00E04C1F">
        <w:rPr>
          <w:rFonts w:asciiTheme="minorHAnsi" w:hAnsiTheme="minorHAnsi" w:cstheme="minorHAnsi"/>
          <w:szCs w:val="24"/>
        </w:rPr>
        <w:t xml:space="preserve"> is </w:t>
      </w:r>
      <w:proofErr w:type="spellStart"/>
      <w:r w:rsidR="0039306C" w:rsidRPr="00E04C1F">
        <w:rPr>
          <w:rFonts w:asciiTheme="minorHAnsi" w:hAnsiTheme="minorHAnsi" w:cstheme="minorHAnsi"/>
          <w:szCs w:val="24"/>
        </w:rPr>
        <w:t>Creating</w:t>
      </w:r>
      <w:proofErr w:type="spellEnd"/>
      <w:r w:rsidR="0039306C" w:rsidRPr="00E04C1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39306C" w:rsidRPr="00E04C1F">
        <w:rPr>
          <w:rFonts w:asciiTheme="minorHAnsi" w:hAnsiTheme="minorHAnsi" w:cstheme="minorHAnsi"/>
          <w:szCs w:val="24"/>
        </w:rPr>
        <w:t>ArUco</w:t>
      </w:r>
      <w:proofErr w:type="spellEnd"/>
      <w:r w:rsidR="0039306C" w:rsidRPr="00E04C1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39306C" w:rsidRPr="00E04C1F">
        <w:rPr>
          <w:rFonts w:asciiTheme="minorHAnsi" w:hAnsiTheme="minorHAnsi" w:cstheme="minorHAnsi"/>
          <w:szCs w:val="24"/>
        </w:rPr>
        <w:t>Markers</w:t>
      </w:r>
      <w:proofErr w:type="spellEnd"/>
      <w:r w:rsidR="0039306C" w:rsidRPr="00E04C1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39306C" w:rsidRPr="00E04C1F">
        <w:rPr>
          <w:rFonts w:asciiTheme="minorHAnsi" w:hAnsiTheme="minorHAnsi" w:cstheme="minorHAnsi"/>
          <w:szCs w:val="24"/>
        </w:rPr>
        <w:t>using</w:t>
      </w:r>
      <w:proofErr w:type="spellEnd"/>
      <w:r w:rsidR="0039306C" w:rsidRPr="00E04C1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39306C" w:rsidRPr="00E04C1F">
        <w:rPr>
          <w:rFonts w:asciiTheme="minorHAnsi" w:hAnsiTheme="minorHAnsi" w:cstheme="minorHAnsi"/>
          <w:szCs w:val="24"/>
        </w:rPr>
        <w:t>OpenCV</w:t>
      </w:r>
      <w:proofErr w:type="spellEnd"/>
      <w:r w:rsidR="0039306C" w:rsidRPr="00E04C1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39306C" w:rsidRPr="00E04C1F">
        <w:rPr>
          <w:rFonts w:asciiTheme="minorHAnsi" w:hAnsiTheme="minorHAnsi" w:cstheme="minorHAnsi"/>
          <w:szCs w:val="24"/>
        </w:rPr>
        <w:t>library</w:t>
      </w:r>
      <w:proofErr w:type="spellEnd"/>
      <w:r w:rsidR="0039306C" w:rsidRPr="00E04C1F">
        <w:rPr>
          <w:rFonts w:asciiTheme="minorHAnsi" w:hAnsiTheme="minorHAnsi" w:cstheme="minorHAnsi"/>
          <w:szCs w:val="24"/>
        </w:rPr>
        <w:t xml:space="preserve">. </w:t>
      </w:r>
      <w:proofErr w:type="spellStart"/>
      <w:r w:rsidR="0039306C" w:rsidRPr="00E04C1F">
        <w:rPr>
          <w:rFonts w:asciiTheme="minorHAnsi" w:hAnsiTheme="minorHAnsi" w:cstheme="minorHAnsi"/>
          <w:szCs w:val="24"/>
        </w:rPr>
        <w:t>The</w:t>
      </w:r>
      <w:proofErr w:type="spellEnd"/>
      <w:r w:rsidR="0039306C" w:rsidRPr="00E04C1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39306C" w:rsidRPr="00E04C1F">
        <w:rPr>
          <w:rFonts w:asciiTheme="minorHAnsi" w:hAnsiTheme="minorHAnsi" w:cstheme="minorHAnsi"/>
          <w:szCs w:val="24"/>
        </w:rPr>
        <w:t>second</w:t>
      </w:r>
      <w:proofErr w:type="spellEnd"/>
      <w:r w:rsidR="0039306C" w:rsidRPr="00E04C1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39306C" w:rsidRPr="00E04C1F">
        <w:rPr>
          <w:rFonts w:asciiTheme="minorHAnsi" w:hAnsiTheme="minorHAnsi" w:cstheme="minorHAnsi"/>
          <w:szCs w:val="24"/>
        </w:rPr>
        <w:t>stage</w:t>
      </w:r>
      <w:proofErr w:type="spellEnd"/>
      <w:r w:rsidR="0039306C" w:rsidRPr="00E04C1F">
        <w:rPr>
          <w:rFonts w:asciiTheme="minorHAnsi" w:hAnsiTheme="minorHAnsi" w:cstheme="minorHAnsi"/>
          <w:szCs w:val="24"/>
        </w:rPr>
        <w:t xml:space="preserve"> is </w:t>
      </w:r>
      <w:proofErr w:type="spellStart"/>
      <w:r w:rsidR="0039306C" w:rsidRPr="00E04C1F">
        <w:rPr>
          <w:rFonts w:asciiTheme="minorHAnsi" w:hAnsiTheme="minorHAnsi" w:cstheme="minorHAnsi"/>
          <w:szCs w:val="24"/>
        </w:rPr>
        <w:t>Detecting</w:t>
      </w:r>
      <w:proofErr w:type="spellEnd"/>
      <w:r w:rsidR="0039306C" w:rsidRPr="00E04C1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39306C" w:rsidRPr="00E04C1F">
        <w:rPr>
          <w:rFonts w:asciiTheme="minorHAnsi" w:hAnsiTheme="minorHAnsi" w:cstheme="minorHAnsi"/>
          <w:szCs w:val="24"/>
        </w:rPr>
        <w:t>ArUco</w:t>
      </w:r>
      <w:proofErr w:type="spellEnd"/>
      <w:r w:rsidR="0039306C" w:rsidRPr="00E04C1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39306C" w:rsidRPr="00E04C1F">
        <w:rPr>
          <w:rFonts w:asciiTheme="minorHAnsi" w:hAnsiTheme="minorHAnsi" w:cstheme="minorHAnsi"/>
          <w:szCs w:val="24"/>
        </w:rPr>
        <w:t>Markers</w:t>
      </w:r>
      <w:proofErr w:type="spellEnd"/>
      <w:r w:rsidR="0039306C" w:rsidRPr="00E04C1F">
        <w:rPr>
          <w:rFonts w:asciiTheme="minorHAnsi" w:hAnsiTheme="minorHAnsi" w:cstheme="minorHAnsi"/>
          <w:szCs w:val="24"/>
        </w:rPr>
        <w:t xml:space="preserve">. </w:t>
      </w:r>
      <w:proofErr w:type="spellStart"/>
      <w:r w:rsidR="0039306C" w:rsidRPr="00E04C1F">
        <w:rPr>
          <w:rFonts w:asciiTheme="minorHAnsi" w:hAnsiTheme="minorHAnsi" w:cstheme="minorHAnsi"/>
          <w:szCs w:val="24"/>
        </w:rPr>
        <w:t>And</w:t>
      </w:r>
      <w:proofErr w:type="spellEnd"/>
      <w:r w:rsidR="0039306C" w:rsidRPr="00E04C1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39306C" w:rsidRPr="00E04C1F">
        <w:rPr>
          <w:rFonts w:asciiTheme="minorHAnsi" w:hAnsiTheme="minorHAnsi" w:cstheme="minorHAnsi"/>
          <w:szCs w:val="24"/>
        </w:rPr>
        <w:t>the</w:t>
      </w:r>
      <w:proofErr w:type="spellEnd"/>
      <w:r w:rsidR="0039306C" w:rsidRPr="00E04C1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39306C" w:rsidRPr="00E04C1F">
        <w:rPr>
          <w:rFonts w:asciiTheme="minorHAnsi" w:hAnsiTheme="minorHAnsi" w:cstheme="minorHAnsi"/>
          <w:szCs w:val="24"/>
        </w:rPr>
        <w:t>last</w:t>
      </w:r>
      <w:proofErr w:type="spellEnd"/>
      <w:r w:rsidR="0039306C" w:rsidRPr="00E04C1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39306C" w:rsidRPr="00E04C1F">
        <w:rPr>
          <w:rFonts w:asciiTheme="minorHAnsi" w:hAnsiTheme="minorHAnsi" w:cstheme="minorHAnsi"/>
          <w:szCs w:val="24"/>
        </w:rPr>
        <w:t>stage</w:t>
      </w:r>
      <w:proofErr w:type="spellEnd"/>
      <w:r w:rsidR="0039306C" w:rsidRPr="00E04C1F">
        <w:rPr>
          <w:rFonts w:asciiTheme="minorHAnsi" w:hAnsiTheme="minorHAnsi" w:cstheme="minorHAnsi"/>
          <w:szCs w:val="24"/>
        </w:rPr>
        <w:t xml:space="preserve"> is a </w:t>
      </w:r>
      <w:proofErr w:type="spellStart"/>
      <w:r w:rsidR="0039306C" w:rsidRPr="00E04C1F">
        <w:rPr>
          <w:rFonts w:asciiTheme="minorHAnsi" w:hAnsiTheme="minorHAnsi" w:cstheme="minorHAnsi"/>
          <w:szCs w:val="24"/>
        </w:rPr>
        <w:t>Building</w:t>
      </w:r>
      <w:proofErr w:type="spellEnd"/>
      <w:r w:rsidR="0039306C" w:rsidRPr="00E04C1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39306C" w:rsidRPr="00E04C1F">
        <w:rPr>
          <w:rFonts w:asciiTheme="minorHAnsi" w:hAnsiTheme="minorHAnsi" w:cstheme="minorHAnsi"/>
          <w:szCs w:val="24"/>
        </w:rPr>
        <w:t>Augmented</w:t>
      </w:r>
      <w:proofErr w:type="spellEnd"/>
      <w:r w:rsidR="0039306C" w:rsidRPr="00E04C1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39306C" w:rsidRPr="00E04C1F">
        <w:rPr>
          <w:rFonts w:asciiTheme="minorHAnsi" w:hAnsiTheme="minorHAnsi" w:cstheme="minorHAnsi"/>
          <w:szCs w:val="24"/>
        </w:rPr>
        <w:t>Reality</w:t>
      </w:r>
      <w:proofErr w:type="spellEnd"/>
      <w:r w:rsidR="0039306C" w:rsidRPr="00E04C1F">
        <w:rPr>
          <w:rFonts w:asciiTheme="minorHAnsi" w:hAnsiTheme="minorHAnsi" w:cstheme="minorHAnsi"/>
          <w:szCs w:val="24"/>
        </w:rPr>
        <w:t xml:space="preserve"> Environment </w:t>
      </w:r>
      <w:proofErr w:type="spellStart"/>
      <w:r w:rsidR="0039306C" w:rsidRPr="00E04C1F">
        <w:rPr>
          <w:rFonts w:asciiTheme="minorHAnsi" w:hAnsiTheme="minorHAnsi" w:cstheme="minorHAnsi"/>
          <w:szCs w:val="24"/>
        </w:rPr>
        <w:t>by</w:t>
      </w:r>
      <w:proofErr w:type="spellEnd"/>
      <w:r w:rsidR="0039306C" w:rsidRPr="00E04C1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39306C" w:rsidRPr="00E04C1F">
        <w:rPr>
          <w:rFonts w:asciiTheme="minorHAnsi" w:hAnsiTheme="minorHAnsi" w:cstheme="minorHAnsi"/>
          <w:szCs w:val="24"/>
        </w:rPr>
        <w:t>detecting</w:t>
      </w:r>
      <w:proofErr w:type="spellEnd"/>
      <w:r w:rsidR="0039306C" w:rsidRPr="00E04C1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39306C" w:rsidRPr="00E04C1F">
        <w:rPr>
          <w:rFonts w:asciiTheme="minorHAnsi" w:hAnsiTheme="minorHAnsi" w:cstheme="minorHAnsi"/>
          <w:szCs w:val="24"/>
        </w:rPr>
        <w:t>ArUco</w:t>
      </w:r>
      <w:proofErr w:type="spellEnd"/>
      <w:r w:rsidR="0039306C" w:rsidRPr="00E04C1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39306C" w:rsidRPr="00E04C1F">
        <w:rPr>
          <w:rFonts w:asciiTheme="minorHAnsi" w:hAnsiTheme="minorHAnsi" w:cstheme="minorHAnsi"/>
          <w:szCs w:val="24"/>
        </w:rPr>
        <w:t>Markers</w:t>
      </w:r>
      <w:proofErr w:type="spellEnd"/>
      <w:r w:rsidR="0039306C" w:rsidRPr="00E04C1F">
        <w:rPr>
          <w:rFonts w:asciiTheme="minorHAnsi" w:hAnsiTheme="minorHAnsi" w:cstheme="minorHAnsi"/>
          <w:szCs w:val="24"/>
        </w:rPr>
        <w:t>.</w:t>
      </w:r>
    </w:p>
    <w:p w14:paraId="45D0D9CE" w14:textId="19BF54EC" w:rsidR="001651BD" w:rsidRPr="00E04C1F" w:rsidRDefault="001651BD" w:rsidP="0039306C">
      <w:pPr>
        <w:spacing w:before="480" w:after="0" w:line="278" w:lineRule="auto"/>
        <w:rPr>
          <w:rFonts w:asciiTheme="minorHAnsi" w:hAnsiTheme="minorHAnsi" w:cstheme="minorHAnsi"/>
          <w:szCs w:val="24"/>
        </w:rPr>
        <w:sectPr w:rsidR="001651BD" w:rsidRPr="00E04C1F" w:rsidSect="00C22FFE">
          <w:footerReference w:type="default" r:id="rId10"/>
          <w:type w:val="oddPage"/>
          <w:pgSz w:w="11906" w:h="16838" w:code="9"/>
          <w:pgMar w:top="1134" w:right="851" w:bottom="1134" w:left="851" w:header="709" w:footer="709" w:gutter="851"/>
          <w:pgNumType w:fmt="lowerRoman" w:start="1"/>
          <w:cols w:space="708"/>
          <w:docGrid w:linePitch="360"/>
        </w:sectPr>
      </w:pPr>
      <w:r w:rsidRPr="00E04C1F">
        <w:rPr>
          <w:rFonts w:asciiTheme="minorHAnsi" w:hAnsiTheme="minorHAnsi" w:cstheme="minorHAnsi"/>
          <w:b/>
          <w:bCs/>
          <w:szCs w:val="24"/>
        </w:rPr>
        <w:t>Keywords:</w:t>
      </w:r>
      <w:r w:rsidR="0039306C" w:rsidRPr="00E04C1F">
        <w:rPr>
          <w:rFonts w:asciiTheme="minorHAnsi" w:hAnsiTheme="minorHAnsi" w:cstheme="minorHAnsi"/>
          <w:b/>
          <w:bCs/>
          <w:szCs w:val="24"/>
        </w:rPr>
        <w:t xml:space="preserve"> </w:t>
      </w:r>
      <w:proofErr w:type="spellStart"/>
      <w:r w:rsidR="0039306C" w:rsidRPr="00E04C1F">
        <w:rPr>
          <w:rFonts w:asciiTheme="minorHAnsi" w:hAnsiTheme="minorHAnsi" w:cstheme="minorHAnsi"/>
          <w:b/>
          <w:bCs/>
          <w:szCs w:val="24"/>
        </w:rPr>
        <w:t>ArUco</w:t>
      </w:r>
      <w:proofErr w:type="spellEnd"/>
      <w:r w:rsidR="0039306C" w:rsidRPr="00E04C1F">
        <w:rPr>
          <w:rFonts w:asciiTheme="minorHAnsi" w:hAnsiTheme="minorHAnsi" w:cstheme="minorHAnsi"/>
          <w:b/>
          <w:bCs/>
          <w:szCs w:val="24"/>
        </w:rPr>
        <w:t xml:space="preserve"> Markers, Augmented Reality, OpenCV, Pattern, Computer Vision</w:t>
      </w:r>
    </w:p>
    <w:sdt>
      <w:sdtPr>
        <w:rPr>
          <w:rFonts w:asciiTheme="minorHAnsi" w:eastAsia="Times New Roman" w:hAnsiTheme="minorHAnsi" w:cstheme="minorHAnsi"/>
          <w:b/>
          <w:caps/>
          <w:szCs w:val="24"/>
        </w:rPr>
        <w:id w:val="727030257"/>
        <w:docPartObj>
          <w:docPartGallery w:val="Table of Contents"/>
          <w:docPartUnique/>
        </w:docPartObj>
      </w:sdtPr>
      <w:sdtEndPr>
        <w:rPr>
          <w:rFonts w:eastAsiaTheme="minorHAnsi"/>
          <w:b w:val="0"/>
          <w:bCs/>
          <w:caps w:val="0"/>
          <w:noProof/>
        </w:rPr>
      </w:sdtEndPr>
      <w:sdtContent>
        <w:p w14:paraId="4C3BB3D7" w14:textId="77777777" w:rsidR="001651BD" w:rsidRPr="00E04C1F" w:rsidRDefault="001651BD" w:rsidP="000A69D0">
          <w:pPr>
            <w:rPr>
              <w:rFonts w:asciiTheme="minorHAnsi" w:hAnsiTheme="minorHAnsi" w:cstheme="minorHAnsi"/>
              <w:b/>
              <w:szCs w:val="24"/>
            </w:rPr>
          </w:pPr>
          <w:r w:rsidRPr="00E04C1F">
            <w:rPr>
              <w:rFonts w:asciiTheme="minorHAnsi" w:hAnsiTheme="minorHAnsi" w:cstheme="minorHAnsi"/>
              <w:b/>
              <w:szCs w:val="24"/>
            </w:rPr>
            <w:t>TABLE OF CONTENTS</w:t>
          </w:r>
        </w:p>
        <w:p w14:paraId="7197A79A" w14:textId="7858CA84" w:rsidR="00E04C1F" w:rsidRDefault="001651BD">
          <w:pPr>
            <w:pStyle w:val="TOC1"/>
            <w:tabs>
              <w:tab w:val="right" w:leader="dot" w:pos="9343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r w:rsidRPr="00E04C1F">
            <w:rPr>
              <w:rFonts w:asciiTheme="minorHAnsi" w:hAnsiTheme="minorHAnsi" w:cstheme="minorHAnsi"/>
              <w:szCs w:val="24"/>
            </w:rPr>
            <w:fldChar w:fldCharType="begin"/>
          </w:r>
          <w:r w:rsidRPr="00E04C1F">
            <w:rPr>
              <w:rFonts w:asciiTheme="minorHAnsi" w:hAnsiTheme="minorHAnsi" w:cstheme="minorHAnsi"/>
              <w:szCs w:val="24"/>
            </w:rPr>
            <w:instrText xml:space="preserve"> TOC \o "1-3" \h \z \u </w:instrText>
          </w:r>
          <w:r w:rsidRPr="00E04C1F">
            <w:rPr>
              <w:rFonts w:asciiTheme="minorHAnsi" w:hAnsiTheme="minorHAnsi" w:cstheme="minorHAnsi"/>
              <w:szCs w:val="24"/>
            </w:rPr>
            <w:fldChar w:fldCharType="separate"/>
          </w:r>
          <w:hyperlink w:anchor="_Toc155735645" w:history="1">
            <w:r w:rsidR="00E04C1F" w:rsidRPr="00367DE2">
              <w:rPr>
                <w:rStyle w:val="Hyperlink"/>
                <w:noProof/>
              </w:rPr>
              <w:t>ABSTRACT</w:t>
            </w:r>
            <w:r w:rsidR="00E04C1F">
              <w:rPr>
                <w:noProof/>
                <w:webHidden/>
              </w:rPr>
              <w:tab/>
            </w:r>
            <w:r w:rsidR="00E04C1F">
              <w:rPr>
                <w:noProof/>
                <w:webHidden/>
              </w:rPr>
              <w:fldChar w:fldCharType="begin"/>
            </w:r>
            <w:r w:rsidR="00E04C1F">
              <w:rPr>
                <w:noProof/>
                <w:webHidden/>
              </w:rPr>
              <w:instrText xml:space="preserve"> PAGEREF _Toc155735645 \h </w:instrText>
            </w:r>
            <w:r w:rsidR="00E04C1F">
              <w:rPr>
                <w:noProof/>
                <w:webHidden/>
              </w:rPr>
            </w:r>
            <w:r w:rsidR="00E04C1F">
              <w:rPr>
                <w:noProof/>
                <w:webHidden/>
              </w:rPr>
              <w:fldChar w:fldCharType="separate"/>
            </w:r>
            <w:r w:rsidR="00CD0E50">
              <w:rPr>
                <w:noProof/>
                <w:webHidden/>
              </w:rPr>
              <w:t>ii</w:t>
            </w:r>
            <w:r w:rsidR="00E04C1F">
              <w:rPr>
                <w:noProof/>
                <w:webHidden/>
              </w:rPr>
              <w:fldChar w:fldCharType="end"/>
            </w:r>
          </w:hyperlink>
        </w:p>
        <w:p w14:paraId="6205AA51" w14:textId="31D898FA" w:rsidR="00E04C1F" w:rsidRDefault="00000000">
          <w:pPr>
            <w:pStyle w:val="TOC1"/>
            <w:tabs>
              <w:tab w:val="right" w:leader="dot" w:pos="9343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55735646" w:history="1">
            <w:r w:rsidR="00E04C1F" w:rsidRPr="00367DE2">
              <w:rPr>
                <w:rStyle w:val="Hyperlink"/>
                <w:noProof/>
              </w:rPr>
              <w:t>AUGMENTED REALITY WITH ARUCO MARKERS</w:t>
            </w:r>
            <w:r w:rsidR="00E04C1F">
              <w:rPr>
                <w:noProof/>
                <w:webHidden/>
              </w:rPr>
              <w:tab/>
            </w:r>
            <w:r w:rsidR="00E04C1F">
              <w:rPr>
                <w:noProof/>
                <w:webHidden/>
              </w:rPr>
              <w:fldChar w:fldCharType="begin"/>
            </w:r>
            <w:r w:rsidR="00E04C1F">
              <w:rPr>
                <w:noProof/>
                <w:webHidden/>
              </w:rPr>
              <w:instrText xml:space="preserve"> PAGEREF _Toc155735646 \h </w:instrText>
            </w:r>
            <w:r w:rsidR="00E04C1F">
              <w:rPr>
                <w:noProof/>
                <w:webHidden/>
              </w:rPr>
            </w:r>
            <w:r w:rsidR="00E04C1F">
              <w:rPr>
                <w:noProof/>
                <w:webHidden/>
              </w:rPr>
              <w:fldChar w:fldCharType="separate"/>
            </w:r>
            <w:r w:rsidR="00CD0E50">
              <w:rPr>
                <w:noProof/>
                <w:webHidden/>
              </w:rPr>
              <w:t>1</w:t>
            </w:r>
            <w:r w:rsidR="00E04C1F">
              <w:rPr>
                <w:noProof/>
                <w:webHidden/>
              </w:rPr>
              <w:fldChar w:fldCharType="end"/>
            </w:r>
          </w:hyperlink>
        </w:p>
        <w:p w14:paraId="0E63CA82" w14:textId="6660FAE7" w:rsidR="00E04C1F" w:rsidRDefault="00000000">
          <w:pPr>
            <w:pStyle w:val="TOC1"/>
            <w:tabs>
              <w:tab w:val="left" w:pos="480"/>
              <w:tab w:val="right" w:leader="dot" w:pos="9343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55735647" w:history="1">
            <w:r w:rsidR="00E04C1F" w:rsidRPr="00367DE2">
              <w:rPr>
                <w:rStyle w:val="Hyperlink"/>
                <w:rFonts w:cstheme="minorHAnsi"/>
                <w:noProof/>
              </w:rPr>
              <w:t>1.</w:t>
            </w:r>
            <w:r w:rsidR="00E04C1F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E04C1F" w:rsidRPr="00367DE2">
              <w:rPr>
                <w:rStyle w:val="Hyperlink"/>
                <w:rFonts w:cstheme="minorHAnsi"/>
                <w:noProof/>
              </w:rPr>
              <w:t>METHOD</w:t>
            </w:r>
            <w:r w:rsidR="00E04C1F">
              <w:rPr>
                <w:noProof/>
                <w:webHidden/>
              </w:rPr>
              <w:tab/>
            </w:r>
            <w:r w:rsidR="00E04C1F">
              <w:rPr>
                <w:noProof/>
                <w:webHidden/>
              </w:rPr>
              <w:fldChar w:fldCharType="begin"/>
            </w:r>
            <w:r w:rsidR="00E04C1F">
              <w:rPr>
                <w:noProof/>
                <w:webHidden/>
              </w:rPr>
              <w:instrText xml:space="preserve"> PAGEREF _Toc155735647 \h </w:instrText>
            </w:r>
            <w:r w:rsidR="00E04C1F">
              <w:rPr>
                <w:noProof/>
                <w:webHidden/>
              </w:rPr>
            </w:r>
            <w:r w:rsidR="00E04C1F">
              <w:rPr>
                <w:noProof/>
                <w:webHidden/>
              </w:rPr>
              <w:fldChar w:fldCharType="separate"/>
            </w:r>
            <w:r w:rsidR="00CD0E50">
              <w:rPr>
                <w:noProof/>
                <w:webHidden/>
              </w:rPr>
              <w:t>1</w:t>
            </w:r>
            <w:r w:rsidR="00E04C1F">
              <w:rPr>
                <w:noProof/>
                <w:webHidden/>
              </w:rPr>
              <w:fldChar w:fldCharType="end"/>
            </w:r>
          </w:hyperlink>
        </w:p>
        <w:p w14:paraId="255C91FA" w14:textId="0A8E6935" w:rsidR="00E04C1F" w:rsidRDefault="00000000">
          <w:pPr>
            <w:pStyle w:val="TOC2"/>
            <w:tabs>
              <w:tab w:val="left" w:pos="880"/>
              <w:tab w:val="right" w:leader="dot" w:pos="9343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55735648" w:history="1">
            <w:r w:rsidR="00E04C1F" w:rsidRPr="00367DE2">
              <w:rPr>
                <w:rStyle w:val="Hyperlink"/>
                <w:noProof/>
              </w:rPr>
              <w:t>1.1</w:t>
            </w:r>
            <w:r w:rsidR="00E04C1F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E04C1F" w:rsidRPr="00367DE2">
              <w:rPr>
                <w:rStyle w:val="Hyperlink"/>
                <w:noProof/>
              </w:rPr>
              <w:t>CREATING ARUCO MARKERS</w:t>
            </w:r>
            <w:r w:rsidR="00E04C1F">
              <w:rPr>
                <w:noProof/>
                <w:webHidden/>
              </w:rPr>
              <w:tab/>
            </w:r>
            <w:r w:rsidR="00E04C1F">
              <w:rPr>
                <w:noProof/>
                <w:webHidden/>
              </w:rPr>
              <w:fldChar w:fldCharType="begin"/>
            </w:r>
            <w:r w:rsidR="00E04C1F">
              <w:rPr>
                <w:noProof/>
                <w:webHidden/>
              </w:rPr>
              <w:instrText xml:space="preserve"> PAGEREF _Toc155735648 \h </w:instrText>
            </w:r>
            <w:r w:rsidR="00E04C1F">
              <w:rPr>
                <w:noProof/>
                <w:webHidden/>
              </w:rPr>
            </w:r>
            <w:r w:rsidR="00E04C1F">
              <w:rPr>
                <w:noProof/>
                <w:webHidden/>
              </w:rPr>
              <w:fldChar w:fldCharType="separate"/>
            </w:r>
            <w:r w:rsidR="00CD0E50">
              <w:rPr>
                <w:noProof/>
                <w:webHidden/>
              </w:rPr>
              <w:t>1</w:t>
            </w:r>
            <w:r w:rsidR="00E04C1F">
              <w:rPr>
                <w:noProof/>
                <w:webHidden/>
              </w:rPr>
              <w:fldChar w:fldCharType="end"/>
            </w:r>
          </w:hyperlink>
        </w:p>
        <w:p w14:paraId="6B58F8DD" w14:textId="48F39E79" w:rsidR="00E04C1F" w:rsidRDefault="00000000">
          <w:pPr>
            <w:pStyle w:val="TOC3"/>
            <w:tabs>
              <w:tab w:val="left" w:pos="1320"/>
              <w:tab w:val="right" w:leader="dot" w:pos="9343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55735649" w:history="1">
            <w:r w:rsidR="00E04C1F" w:rsidRPr="00367DE2">
              <w:rPr>
                <w:rStyle w:val="Hyperlink"/>
                <w:rFonts w:cstheme="minorHAnsi"/>
                <w:noProof/>
              </w:rPr>
              <w:t>1.1.1</w:t>
            </w:r>
            <w:r w:rsidR="00E04C1F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E04C1F" w:rsidRPr="00367DE2">
              <w:rPr>
                <w:rStyle w:val="Hyperlink"/>
                <w:rFonts w:cstheme="minorHAnsi"/>
                <w:noProof/>
              </w:rPr>
              <w:t>Screenshots of Execution</w:t>
            </w:r>
            <w:r w:rsidR="00E04C1F">
              <w:rPr>
                <w:noProof/>
                <w:webHidden/>
              </w:rPr>
              <w:tab/>
            </w:r>
            <w:r w:rsidR="00E04C1F">
              <w:rPr>
                <w:noProof/>
                <w:webHidden/>
              </w:rPr>
              <w:fldChar w:fldCharType="begin"/>
            </w:r>
            <w:r w:rsidR="00E04C1F">
              <w:rPr>
                <w:noProof/>
                <w:webHidden/>
              </w:rPr>
              <w:instrText xml:space="preserve"> PAGEREF _Toc155735649 \h </w:instrText>
            </w:r>
            <w:r w:rsidR="00E04C1F">
              <w:rPr>
                <w:noProof/>
                <w:webHidden/>
              </w:rPr>
            </w:r>
            <w:r w:rsidR="00E04C1F">
              <w:rPr>
                <w:noProof/>
                <w:webHidden/>
              </w:rPr>
              <w:fldChar w:fldCharType="separate"/>
            </w:r>
            <w:r w:rsidR="00CD0E50">
              <w:rPr>
                <w:noProof/>
                <w:webHidden/>
              </w:rPr>
              <w:t>2</w:t>
            </w:r>
            <w:r w:rsidR="00E04C1F">
              <w:rPr>
                <w:noProof/>
                <w:webHidden/>
              </w:rPr>
              <w:fldChar w:fldCharType="end"/>
            </w:r>
          </w:hyperlink>
        </w:p>
        <w:p w14:paraId="4F501658" w14:textId="135F4380" w:rsidR="00E04C1F" w:rsidRDefault="00000000">
          <w:pPr>
            <w:pStyle w:val="TOC2"/>
            <w:tabs>
              <w:tab w:val="left" w:pos="880"/>
              <w:tab w:val="right" w:leader="dot" w:pos="9343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55735650" w:history="1">
            <w:r w:rsidR="00E04C1F" w:rsidRPr="00367DE2">
              <w:rPr>
                <w:rStyle w:val="Hyperlink"/>
                <w:noProof/>
              </w:rPr>
              <w:t>1.2</w:t>
            </w:r>
            <w:r w:rsidR="00E04C1F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E04C1F" w:rsidRPr="00367DE2">
              <w:rPr>
                <w:rStyle w:val="Hyperlink"/>
                <w:noProof/>
              </w:rPr>
              <w:t>DETECTING ARUCO MARKERS</w:t>
            </w:r>
            <w:r w:rsidR="00E04C1F">
              <w:rPr>
                <w:noProof/>
                <w:webHidden/>
              </w:rPr>
              <w:tab/>
            </w:r>
            <w:r w:rsidR="00E04C1F">
              <w:rPr>
                <w:noProof/>
                <w:webHidden/>
              </w:rPr>
              <w:fldChar w:fldCharType="begin"/>
            </w:r>
            <w:r w:rsidR="00E04C1F">
              <w:rPr>
                <w:noProof/>
                <w:webHidden/>
              </w:rPr>
              <w:instrText xml:space="preserve"> PAGEREF _Toc155735650 \h </w:instrText>
            </w:r>
            <w:r w:rsidR="00E04C1F">
              <w:rPr>
                <w:noProof/>
                <w:webHidden/>
              </w:rPr>
            </w:r>
            <w:r w:rsidR="00E04C1F">
              <w:rPr>
                <w:noProof/>
                <w:webHidden/>
              </w:rPr>
              <w:fldChar w:fldCharType="separate"/>
            </w:r>
            <w:r w:rsidR="00CD0E50">
              <w:rPr>
                <w:noProof/>
                <w:webHidden/>
              </w:rPr>
              <w:t>3</w:t>
            </w:r>
            <w:r w:rsidR="00E04C1F">
              <w:rPr>
                <w:noProof/>
                <w:webHidden/>
              </w:rPr>
              <w:fldChar w:fldCharType="end"/>
            </w:r>
          </w:hyperlink>
        </w:p>
        <w:p w14:paraId="4E7602B6" w14:textId="39D6F054" w:rsidR="00E04C1F" w:rsidRDefault="00000000">
          <w:pPr>
            <w:pStyle w:val="TOC3"/>
            <w:tabs>
              <w:tab w:val="left" w:pos="1320"/>
              <w:tab w:val="right" w:leader="dot" w:pos="9343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55735651" w:history="1">
            <w:r w:rsidR="00E04C1F" w:rsidRPr="00367DE2">
              <w:rPr>
                <w:rStyle w:val="Hyperlink"/>
                <w:rFonts w:cstheme="minorHAnsi"/>
                <w:noProof/>
              </w:rPr>
              <w:t>1.2.1</w:t>
            </w:r>
            <w:r w:rsidR="00E04C1F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E04C1F" w:rsidRPr="00367DE2">
              <w:rPr>
                <w:rStyle w:val="Hyperlink"/>
                <w:rFonts w:cstheme="minorHAnsi"/>
                <w:noProof/>
              </w:rPr>
              <w:t>Screenshots of Execution</w:t>
            </w:r>
            <w:r w:rsidR="00E04C1F">
              <w:rPr>
                <w:noProof/>
                <w:webHidden/>
              </w:rPr>
              <w:tab/>
            </w:r>
            <w:r w:rsidR="00E04C1F">
              <w:rPr>
                <w:noProof/>
                <w:webHidden/>
              </w:rPr>
              <w:fldChar w:fldCharType="begin"/>
            </w:r>
            <w:r w:rsidR="00E04C1F">
              <w:rPr>
                <w:noProof/>
                <w:webHidden/>
              </w:rPr>
              <w:instrText xml:space="preserve"> PAGEREF _Toc155735651 \h </w:instrText>
            </w:r>
            <w:r w:rsidR="00E04C1F">
              <w:rPr>
                <w:noProof/>
                <w:webHidden/>
              </w:rPr>
            </w:r>
            <w:r w:rsidR="00E04C1F">
              <w:rPr>
                <w:noProof/>
                <w:webHidden/>
              </w:rPr>
              <w:fldChar w:fldCharType="separate"/>
            </w:r>
            <w:r w:rsidR="00CD0E50">
              <w:rPr>
                <w:noProof/>
                <w:webHidden/>
              </w:rPr>
              <w:t>5</w:t>
            </w:r>
            <w:r w:rsidR="00E04C1F">
              <w:rPr>
                <w:noProof/>
                <w:webHidden/>
              </w:rPr>
              <w:fldChar w:fldCharType="end"/>
            </w:r>
          </w:hyperlink>
        </w:p>
        <w:p w14:paraId="2052EAAB" w14:textId="6063D1D4" w:rsidR="00E04C1F" w:rsidRDefault="00000000">
          <w:pPr>
            <w:pStyle w:val="TOC2"/>
            <w:tabs>
              <w:tab w:val="left" w:pos="880"/>
              <w:tab w:val="right" w:leader="dot" w:pos="9343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55735652" w:history="1">
            <w:r w:rsidR="00E04C1F" w:rsidRPr="00367DE2">
              <w:rPr>
                <w:rStyle w:val="Hyperlink"/>
                <w:noProof/>
              </w:rPr>
              <w:t>1.3</w:t>
            </w:r>
            <w:r w:rsidR="00E04C1F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E04C1F" w:rsidRPr="00367DE2">
              <w:rPr>
                <w:rStyle w:val="Hyperlink"/>
                <w:noProof/>
              </w:rPr>
              <w:t>AUGMENTED REALITY WITH ARUCO MARKERS</w:t>
            </w:r>
            <w:r w:rsidR="00E04C1F">
              <w:rPr>
                <w:noProof/>
                <w:webHidden/>
              </w:rPr>
              <w:tab/>
            </w:r>
            <w:r w:rsidR="00E04C1F">
              <w:rPr>
                <w:noProof/>
                <w:webHidden/>
              </w:rPr>
              <w:fldChar w:fldCharType="begin"/>
            </w:r>
            <w:r w:rsidR="00E04C1F">
              <w:rPr>
                <w:noProof/>
                <w:webHidden/>
              </w:rPr>
              <w:instrText xml:space="preserve"> PAGEREF _Toc155735652 \h </w:instrText>
            </w:r>
            <w:r w:rsidR="00E04C1F">
              <w:rPr>
                <w:noProof/>
                <w:webHidden/>
              </w:rPr>
            </w:r>
            <w:r w:rsidR="00E04C1F">
              <w:rPr>
                <w:noProof/>
                <w:webHidden/>
              </w:rPr>
              <w:fldChar w:fldCharType="separate"/>
            </w:r>
            <w:r w:rsidR="00CD0E50">
              <w:rPr>
                <w:noProof/>
                <w:webHidden/>
              </w:rPr>
              <w:t>6</w:t>
            </w:r>
            <w:r w:rsidR="00E04C1F">
              <w:rPr>
                <w:noProof/>
                <w:webHidden/>
              </w:rPr>
              <w:fldChar w:fldCharType="end"/>
            </w:r>
          </w:hyperlink>
        </w:p>
        <w:p w14:paraId="280160D6" w14:textId="696BF7C1" w:rsidR="00E04C1F" w:rsidRDefault="00000000">
          <w:pPr>
            <w:pStyle w:val="TOC3"/>
            <w:tabs>
              <w:tab w:val="left" w:pos="1320"/>
              <w:tab w:val="right" w:leader="dot" w:pos="9343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55735653" w:history="1">
            <w:r w:rsidR="00E04C1F" w:rsidRPr="00367DE2">
              <w:rPr>
                <w:rStyle w:val="Hyperlink"/>
                <w:rFonts w:cstheme="minorHAnsi"/>
                <w:noProof/>
              </w:rPr>
              <w:t>1.3.1</w:t>
            </w:r>
            <w:r w:rsidR="00E04C1F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E04C1F" w:rsidRPr="00367DE2">
              <w:rPr>
                <w:rStyle w:val="Hyperlink"/>
                <w:rFonts w:cstheme="minorHAnsi"/>
                <w:noProof/>
              </w:rPr>
              <w:t>Screenshots of Execution</w:t>
            </w:r>
            <w:r w:rsidR="00E04C1F">
              <w:rPr>
                <w:noProof/>
                <w:webHidden/>
              </w:rPr>
              <w:tab/>
            </w:r>
            <w:r w:rsidR="00E04C1F">
              <w:rPr>
                <w:noProof/>
                <w:webHidden/>
              </w:rPr>
              <w:fldChar w:fldCharType="begin"/>
            </w:r>
            <w:r w:rsidR="00E04C1F">
              <w:rPr>
                <w:noProof/>
                <w:webHidden/>
              </w:rPr>
              <w:instrText xml:space="preserve"> PAGEREF _Toc155735653 \h </w:instrText>
            </w:r>
            <w:r w:rsidR="00E04C1F">
              <w:rPr>
                <w:noProof/>
                <w:webHidden/>
              </w:rPr>
            </w:r>
            <w:r w:rsidR="00E04C1F">
              <w:rPr>
                <w:noProof/>
                <w:webHidden/>
              </w:rPr>
              <w:fldChar w:fldCharType="separate"/>
            </w:r>
            <w:r w:rsidR="00CD0E50">
              <w:rPr>
                <w:noProof/>
                <w:webHidden/>
              </w:rPr>
              <w:t>11</w:t>
            </w:r>
            <w:r w:rsidR="00E04C1F">
              <w:rPr>
                <w:noProof/>
                <w:webHidden/>
              </w:rPr>
              <w:fldChar w:fldCharType="end"/>
            </w:r>
          </w:hyperlink>
        </w:p>
        <w:p w14:paraId="57ECCCDB" w14:textId="72654F2B" w:rsidR="00E04C1F" w:rsidRDefault="00000000">
          <w:pPr>
            <w:pStyle w:val="TOC2"/>
            <w:tabs>
              <w:tab w:val="left" w:pos="880"/>
              <w:tab w:val="right" w:leader="dot" w:pos="9343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55735654" w:history="1">
            <w:r w:rsidR="00E04C1F" w:rsidRPr="00367DE2">
              <w:rPr>
                <w:rStyle w:val="Hyperlink"/>
                <w:noProof/>
              </w:rPr>
              <w:t>1.4</w:t>
            </w:r>
            <w:r w:rsidR="00E04C1F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E04C1F" w:rsidRPr="00367DE2">
              <w:rPr>
                <w:rStyle w:val="Hyperlink"/>
                <w:noProof/>
              </w:rPr>
              <w:t>AUGMENTED REALITY WITH ARUCO MARKERS APPLICATION</w:t>
            </w:r>
            <w:r w:rsidR="00E04C1F">
              <w:rPr>
                <w:noProof/>
                <w:webHidden/>
              </w:rPr>
              <w:tab/>
            </w:r>
            <w:r w:rsidR="00E04C1F">
              <w:rPr>
                <w:noProof/>
                <w:webHidden/>
              </w:rPr>
              <w:fldChar w:fldCharType="begin"/>
            </w:r>
            <w:r w:rsidR="00E04C1F">
              <w:rPr>
                <w:noProof/>
                <w:webHidden/>
              </w:rPr>
              <w:instrText xml:space="preserve"> PAGEREF _Toc155735654 \h </w:instrText>
            </w:r>
            <w:r w:rsidR="00E04C1F">
              <w:rPr>
                <w:noProof/>
                <w:webHidden/>
              </w:rPr>
            </w:r>
            <w:r w:rsidR="00E04C1F">
              <w:rPr>
                <w:noProof/>
                <w:webHidden/>
              </w:rPr>
              <w:fldChar w:fldCharType="separate"/>
            </w:r>
            <w:r w:rsidR="00CD0E50">
              <w:rPr>
                <w:noProof/>
                <w:webHidden/>
              </w:rPr>
              <w:t>12</w:t>
            </w:r>
            <w:r w:rsidR="00E04C1F">
              <w:rPr>
                <w:noProof/>
                <w:webHidden/>
              </w:rPr>
              <w:fldChar w:fldCharType="end"/>
            </w:r>
          </w:hyperlink>
        </w:p>
        <w:p w14:paraId="327BC29A" w14:textId="626A7E31" w:rsidR="00E04C1F" w:rsidRDefault="00000000">
          <w:pPr>
            <w:pStyle w:val="TOC3"/>
            <w:tabs>
              <w:tab w:val="left" w:pos="1320"/>
              <w:tab w:val="right" w:leader="dot" w:pos="9343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55735655" w:history="1">
            <w:r w:rsidR="00E04C1F" w:rsidRPr="00367DE2">
              <w:rPr>
                <w:rStyle w:val="Hyperlink"/>
                <w:rFonts w:cstheme="minorHAnsi"/>
                <w:noProof/>
              </w:rPr>
              <w:t>1.4.1</w:t>
            </w:r>
            <w:r w:rsidR="00E04C1F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E04C1F" w:rsidRPr="00367DE2">
              <w:rPr>
                <w:rStyle w:val="Hyperlink"/>
                <w:rFonts w:cstheme="minorHAnsi"/>
                <w:noProof/>
              </w:rPr>
              <w:t>Screenshots of Running Application (exe)</w:t>
            </w:r>
            <w:r w:rsidR="00E04C1F">
              <w:rPr>
                <w:noProof/>
                <w:webHidden/>
              </w:rPr>
              <w:tab/>
            </w:r>
            <w:r w:rsidR="00E04C1F">
              <w:rPr>
                <w:noProof/>
                <w:webHidden/>
              </w:rPr>
              <w:fldChar w:fldCharType="begin"/>
            </w:r>
            <w:r w:rsidR="00E04C1F">
              <w:rPr>
                <w:noProof/>
                <w:webHidden/>
              </w:rPr>
              <w:instrText xml:space="preserve"> PAGEREF _Toc155735655 \h </w:instrText>
            </w:r>
            <w:r w:rsidR="00E04C1F">
              <w:rPr>
                <w:noProof/>
                <w:webHidden/>
              </w:rPr>
            </w:r>
            <w:r w:rsidR="00E04C1F">
              <w:rPr>
                <w:noProof/>
                <w:webHidden/>
              </w:rPr>
              <w:fldChar w:fldCharType="separate"/>
            </w:r>
            <w:r w:rsidR="00CD0E50">
              <w:rPr>
                <w:noProof/>
                <w:webHidden/>
              </w:rPr>
              <w:t>19</w:t>
            </w:r>
            <w:r w:rsidR="00E04C1F">
              <w:rPr>
                <w:noProof/>
                <w:webHidden/>
              </w:rPr>
              <w:fldChar w:fldCharType="end"/>
            </w:r>
          </w:hyperlink>
        </w:p>
        <w:p w14:paraId="50E56E01" w14:textId="57783F58" w:rsidR="00E04C1F" w:rsidRDefault="00000000">
          <w:pPr>
            <w:pStyle w:val="TOC1"/>
            <w:tabs>
              <w:tab w:val="left" w:pos="480"/>
              <w:tab w:val="right" w:leader="dot" w:pos="9343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55735656" w:history="1">
            <w:r w:rsidR="00E04C1F" w:rsidRPr="00367DE2">
              <w:rPr>
                <w:rStyle w:val="Hyperlink"/>
                <w:rFonts w:cstheme="minorHAnsi"/>
                <w:noProof/>
              </w:rPr>
              <w:t>2.</w:t>
            </w:r>
            <w:r w:rsidR="00E04C1F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E04C1F" w:rsidRPr="00367DE2">
              <w:rPr>
                <w:rStyle w:val="Hyperlink"/>
                <w:rFonts w:cstheme="minorHAnsi"/>
                <w:noProof/>
              </w:rPr>
              <w:t>LITERATURE</w:t>
            </w:r>
            <w:r w:rsidR="00E04C1F">
              <w:rPr>
                <w:noProof/>
                <w:webHidden/>
              </w:rPr>
              <w:tab/>
            </w:r>
            <w:r w:rsidR="00E04C1F">
              <w:rPr>
                <w:noProof/>
                <w:webHidden/>
              </w:rPr>
              <w:fldChar w:fldCharType="begin"/>
            </w:r>
            <w:r w:rsidR="00E04C1F">
              <w:rPr>
                <w:noProof/>
                <w:webHidden/>
              </w:rPr>
              <w:instrText xml:space="preserve"> PAGEREF _Toc155735656 \h </w:instrText>
            </w:r>
            <w:r w:rsidR="00E04C1F">
              <w:rPr>
                <w:noProof/>
                <w:webHidden/>
              </w:rPr>
            </w:r>
            <w:r w:rsidR="00E04C1F">
              <w:rPr>
                <w:noProof/>
                <w:webHidden/>
              </w:rPr>
              <w:fldChar w:fldCharType="separate"/>
            </w:r>
            <w:r w:rsidR="00CD0E50">
              <w:rPr>
                <w:noProof/>
                <w:webHidden/>
              </w:rPr>
              <w:t>20</w:t>
            </w:r>
            <w:r w:rsidR="00E04C1F">
              <w:rPr>
                <w:noProof/>
                <w:webHidden/>
              </w:rPr>
              <w:fldChar w:fldCharType="end"/>
            </w:r>
          </w:hyperlink>
        </w:p>
        <w:p w14:paraId="0CB9F0F6" w14:textId="473F6339" w:rsidR="00E04C1F" w:rsidRDefault="00000000">
          <w:pPr>
            <w:pStyle w:val="TOC1"/>
            <w:tabs>
              <w:tab w:val="left" w:pos="480"/>
              <w:tab w:val="right" w:leader="dot" w:pos="9343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55735657" w:history="1">
            <w:r w:rsidR="00E04C1F" w:rsidRPr="00367DE2">
              <w:rPr>
                <w:rStyle w:val="Hyperlink"/>
                <w:rFonts w:cstheme="minorHAnsi"/>
                <w:noProof/>
              </w:rPr>
              <w:t>3.</w:t>
            </w:r>
            <w:r w:rsidR="00E04C1F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E04C1F" w:rsidRPr="00367DE2">
              <w:rPr>
                <w:rStyle w:val="Hyperlink"/>
                <w:rFonts w:cstheme="minorHAnsi"/>
                <w:noProof/>
              </w:rPr>
              <w:t>REFERENCES</w:t>
            </w:r>
            <w:r w:rsidR="00E04C1F">
              <w:rPr>
                <w:noProof/>
                <w:webHidden/>
              </w:rPr>
              <w:tab/>
            </w:r>
            <w:r w:rsidR="00E04C1F">
              <w:rPr>
                <w:noProof/>
                <w:webHidden/>
              </w:rPr>
              <w:fldChar w:fldCharType="begin"/>
            </w:r>
            <w:r w:rsidR="00E04C1F">
              <w:rPr>
                <w:noProof/>
                <w:webHidden/>
              </w:rPr>
              <w:instrText xml:space="preserve"> PAGEREF _Toc155735657 \h </w:instrText>
            </w:r>
            <w:r w:rsidR="00E04C1F">
              <w:rPr>
                <w:noProof/>
                <w:webHidden/>
              </w:rPr>
            </w:r>
            <w:r w:rsidR="00E04C1F">
              <w:rPr>
                <w:noProof/>
                <w:webHidden/>
              </w:rPr>
              <w:fldChar w:fldCharType="separate"/>
            </w:r>
            <w:r w:rsidR="00CD0E50">
              <w:rPr>
                <w:noProof/>
                <w:webHidden/>
              </w:rPr>
              <w:t>21</w:t>
            </w:r>
            <w:r w:rsidR="00E04C1F">
              <w:rPr>
                <w:noProof/>
                <w:webHidden/>
              </w:rPr>
              <w:fldChar w:fldCharType="end"/>
            </w:r>
          </w:hyperlink>
        </w:p>
        <w:p w14:paraId="7797A451" w14:textId="545DC39D" w:rsidR="001651BD" w:rsidRPr="00E04C1F" w:rsidRDefault="001651BD" w:rsidP="0039306C">
          <w:pPr>
            <w:pStyle w:val="TOC1"/>
            <w:tabs>
              <w:tab w:val="right" w:leader="dot" w:pos="8209"/>
            </w:tabs>
            <w:rPr>
              <w:rFonts w:asciiTheme="minorHAnsi" w:hAnsiTheme="minorHAnsi" w:cstheme="minorHAnsi"/>
              <w:bCs/>
              <w:noProof/>
              <w:szCs w:val="24"/>
            </w:rPr>
            <w:sectPr w:rsidR="001651BD" w:rsidRPr="00E04C1F" w:rsidSect="00C22FFE">
              <w:type w:val="oddPage"/>
              <w:pgSz w:w="11906" w:h="16838" w:code="9"/>
              <w:pgMar w:top="1134" w:right="851" w:bottom="1134" w:left="851" w:header="709" w:footer="709" w:gutter="851"/>
              <w:pgNumType w:fmt="lowerRoman"/>
              <w:cols w:space="708"/>
              <w:docGrid w:linePitch="360"/>
            </w:sectPr>
          </w:pPr>
          <w:r w:rsidRPr="00E04C1F">
            <w:rPr>
              <w:rFonts w:asciiTheme="minorHAnsi" w:hAnsiTheme="minorHAnsi" w:cstheme="minorHAnsi"/>
              <w:b/>
              <w:bCs/>
              <w:noProof/>
              <w:szCs w:val="24"/>
            </w:rPr>
            <w:fldChar w:fldCharType="end"/>
          </w:r>
        </w:p>
      </w:sdtContent>
    </w:sdt>
    <w:p w14:paraId="0348122B" w14:textId="7C0F81CE" w:rsidR="00497661" w:rsidRPr="00E04C1F" w:rsidRDefault="00497661" w:rsidP="00497661">
      <w:pPr>
        <w:pStyle w:val="UnnumberedCenteredFirstLevelTitle"/>
        <w:rPr>
          <w:szCs w:val="24"/>
        </w:rPr>
      </w:pPr>
      <w:bookmarkStart w:id="1" w:name="_Toc155735646"/>
      <w:r w:rsidRPr="00E04C1F">
        <w:rPr>
          <w:szCs w:val="24"/>
        </w:rPr>
        <w:lastRenderedPageBreak/>
        <w:t>AUGMENTED REALITY WITH ARUCO MARKERS</w:t>
      </w:r>
      <w:bookmarkEnd w:id="1"/>
    </w:p>
    <w:p w14:paraId="6DD824B6" w14:textId="2B0F4147" w:rsidR="005A1464" w:rsidRPr="00E04C1F" w:rsidRDefault="005A1464" w:rsidP="00241BCA">
      <w:pPr>
        <w:pStyle w:val="Heading1"/>
        <w:rPr>
          <w:rFonts w:asciiTheme="minorHAnsi" w:hAnsiTheme="minorHAnsi" w:cstheme="minorHAnsi"/>
          <w:szCs w:val="24"/>
        </w:rPr>
      </w:pPr>
      <w:bookmarkStart w:id="2" w:name="_Toc155735647"/>
      <w:r w:rsidRPr="00E04C1F">
        <w:rPr>
          <w:rFonts w:asciiTheme="minorHAnsi" w:hAnsiTheme="minorHAnsi" w:cstheme="minorHAnsi"/>
          <w:szCs w:val="24"/>
        </w:rPr>
        <w:t>METHOD</w:t>
      </w:r>
      <w:bookmarkEnd w:id="2"/>
    </w:p>
    <w:p w14:paraId="362273E2" w14:textId="0F51EFFA" w:rsidR="005A1464" w:rsidRPr="00E04C1F" w:rsidRDefault="005A1464" w:rsidP="005A1464">
      <w:pPr>
        <w:rPr>
          <w:rFonts w:asciiTheme="minorHAnsi" w:hAnsiTheme="minorHAnsi" w:cstheme="minorHAnsi"/>
          <w:szCs w:val="24"/>
        </w:rPr>
      </w:pPr>
      <w:r w:rsidRPr="00E04C1F">
        <w:rPr>
          <w:rFonts w:asciiTheme="minorHAnsi" w:hAnsiTheme="minorHAnsi" w:cstheme="minorHAnsi"/>
          <w:szCs w:val="24"/>
        </w:rPr>
        <w:t xml:space="preserve">The method of this project is </w:t>
      </w:r>
      <w:r w:rsidR="00497661" w:rsidRPr="00E04C1F">
        <w:rPr>
          <w:rFonts w:asciiTheme="minorHAnsi" w:hAnsiTheme="minorHAnsi" w:cstheme="minorHAnsi"/>
          <w:szCs w:val="24"/>
        </w:rPr>
        <w:t xml:space="preserve">creating, </w:t>
      </w:r>
      <w:proofErr w:type="gramStart"/>
      <w:r w:rsidR="00497661" w:rsidRPr="00E04C1F">
        <w:rPr>
          <w:rFonts w:asciiTheme="minorHAnsi" w:hAnsiTheme="minorHAnsi" w:cstheme="minorHAnsi"/>
          <w:szCs w:val="24"/>
        </w:rPr>
        <w:t>detecting</w:t>
      </w:r>
      <w:proofErr w:type="gramEnd"/>
      <w:r w:rsidR="00497661" w:rsidRPr="00E04C1F">
        <w:rPr>
          <w:rFonts w:asciiTheme="minorHAnsi" w:hAnsiTheme="minorHAnsi" w:cstheme="minorHAnsi"/>
          <w:szCs w:val="24"/>
        </w:rPr>
        <w:t xml:space="preserve"> and using </w:t>
      </w:r>
      <w:proofErr w:type="spellStart"/>
      <w:r w:rsidR="00497661" w:rsidRPr="00E04C1F">
        <w:rPr>
          <w:rFonts w:asciiTheme="minorHAnsi" w:hAnsiTheme="minorHAnsi" w:cstheme="minorHAnsi"/>
          <w:szCs w:val="24"/>
        </w:rPr>
        <w:t>ArUco</w:t>
      </w:r>
      <w:proofErr w:type="spellEnd"/>
      <w:r w:rsidR="00497661" w:rsidRPr="00E04C1F">
        <w:rPr>
          <w:rFonts w:asciiTheme="minorHAnsi" w:hAnsiTheme="minorHAnsi" w:cstheme="minorHAnsi"/>
          <w:szCs w:val="24"/>
        </w:rPr>
        <w:t xml:space="preserve"> Markers to build Augmented Reality environments.</w:t>
      </w:r>
    </w:p>
    <w:p w14:paraId="65DFFAB4" w14:textId="36A4DDA7" w:rsidR="007A3D26" w:rsidRPr="00E04C1F" w:rsidRDefault="00302CC7" w:rsidP="005A1464">
      <w:pPr>
        <w:pStyle w:val="Heading2"/>
        <w:rPr>
          <w:szCs w:val="24"/>
        </w:rPr>
      </w:pPr>
      <w:bookmarkStart w:id="3" w:name="_Toc155735648"/>
      <w:r w:rsidRPr="00E04C1F">
        <w:rPr>
          <w:szCs w:val="24"/>
        </w:rPr>
        <w:t xml:space="preserve">CREATING </w:t>
      </w:r>
      <w:r w:rsidR="00952813" w:rsidRPr="00E04C1F">
        <w:rPr>
          <w:szCs w:val="24"/>
        </w:rPr>
        <w:t>ARUCO MARKERS</w:t>
      </w:r>
      <w:bookmarkEnd w:id="3"/>
    </w:p>
    <w:p w14:paraId="4F1D0521" w14:textId="63901668" w:rsidR="00952813" w:rsidRPr="00E04C1F" w:rsidRDefault="00952813" w:rsidP="00241BCA">
      <w:pPr>
        <w:pStyle w:val="fbemetinskkgirintisiz"/>
        <w:jc w:val="left"/>
        <w:rPr>
          <w:rFonts w:asciiTheme="minorHAnsi" w:hAnsiTheme="minorHAnsi" w:cstheme="minorHAnsi"/>
          <w:szCs w:val="24"/>
        </w:rPr>
      </w:pPr>
      <w:proofErr w:type="spellStart"/>
      <w:r w:rsidRPr="00E04C1F">
        <w:rPr>
          <w:rFonts w:asciiTheme="minorHAnsi" w:hAnsiTheme="minorHAnsi" w:cstheme="minorHAnsi"/>
          <w:szCs w:val="24"/>
        </w:rPr>
        <w:t>Required</w:t>
      </w:r>
      <w:proofErr w:type="spellEnd"/>
      <w:r w:rsidRPr="00E04C1F">
        <w:rPr>
          <w:rFonts w:asciiTheme="minorHAnsi" w:hAnsiTheme="minorHAnsi" w:cstheme="minorHAnsi"/>
          <w:szCs w:val="24"/>
        </w:rPr>
        <w:t xml:space="preserve"> Libraries: </w:t>
      </w:r>
      <w:proofErr w:type="spellStart"/>
      <w:proofErr w:type="gramStart"/>
      <w:r w:rsidRPr="00E04C1F">
        <w:rPr>
          <w:rFonts w:asciiTheme="minorHAnsi" w:hAnsiTheme="minorHAnsi" w:cstheme="minorHAnsi"/>
          <w:szCs w:val="24"/>
        </w:rPr>
        <w:t>OpenCV,Numpy</w:t>
      </w:r>
      <w:proofErr w:type="spellEnd"/>
      <w:proofErr w:type="gramEnd"/>
    </w:p>
    <w:p w14:paraId="5FB241F1" w14:textId="2512E04D" w:rsidR="00952813" w:rsidRPr="00E04C1F" w:rsidRDefault="00952813" w:rsidP="00241BCA">
      <w:pPr>
        <w:pStyle w:val="fbemetinskkgirintisiz"/>
        <w:jc w:val="left"/>
        <w:rPr>
          <w:rFonts w:asciiTheme="minorHAnsi" w:eastAsiaTheme="minorHAnsi" w:hAnsiTheme="minorHAnsi" w:cstheme="minorHAnsi"/>
          <w:b/>
          <w:bCs/>
          <w:i/>
          <w:szCs w:val="24"/>
        </w:rPr>
      </w:pPr>
      <w:r w:rsidRPr="00E04C1F">
        <w:rPr>
          <w:rFonts w:asciiTheme="minorHAnsi" w:eastAsiaTheme="minorHAnsi" w:hAnsiTheme="minorHAnsi" w:cstheme="minorHAnsi"/>
          <w:b/>
          <w:bCs/>
          <w:i/>
          <w:szCs w:val="24"/>
        </w:rPr>
        <w:t># import the necessary packages</w:t>
      </w:r>
    </w:p>
    <w:p w14:paraId="5498AEFD" w14:textId="77777777" w:rsidR="00952813" w:rsidRPr="00E04C1F" w:rsidRDefault="00952813" w:rsidP="00241BCA">
      <w:pPr>
        <w:pStyle w:val="fbemetinskkgirintisiz"/>
        <w:jc w:val="left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import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numpy as np</w:t>
      </w:r>
    </w:p>
    <w:p w14:paraId="007E0418" w14:textId="77777777" w:rsidR="00952813" w:rsidRPr="00E04C1F" w:rsidRDefault="00952813" w:rsidP="00241BCA">
      <w:pPr>
        <w:pStyle w:val="fbemetinskkgirintisiz"/>
        <w:jc w:val="left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import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argparse</w:t>
      </w:r>
    </w:p>
    <w:p w14:paraId="09B843B5" w14:textId="77777777" w:rsidR="00952813" w:rsidRPr="00E04C1F" w:rsidRDefault="00952813" w:rsidP="00241BCA">
      <w:pPr>
        <w:pStyle w:val="fbemetinskkgirintisiz"/>
        <w:jc w:val="left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import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cv2</w:t>
      </w:r>
    </w:p>
    <w:p w14:paraId="4C198529" w14:textId="667DF8A2" w:rsidR="00952813" w:rsidRPr="00E04C1F" w:rsidRDefault="00952813" w:rsidP="00241BCA">
      <w:pPr>
        <w:pStyle w:val="fbemetinskkgirintisiz"/>
        <w:pBdr>
          <w:bottom w:val="single" w:sz="6" w:space="1" w:color="auto"/>
        </w:pBdr>
        <w:jc w:val="left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import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sys</w:t>
      </w:r>
    </w:p>
    <w:p w14:paraId="23C934AD" w14:textId="77777777" w:rsidR="00925E3D" w:rsidRPr="00E04C1F" w:rsidRDefault="00925E3D" w:rsidP="00925E3D">
      <w:pPr>
        <w:pStyle w:val="fbemetinskk"/>
        <w:rPr>
          <w:rFonts w:asciiTheme="minorHAnsi" w:hAnsiTheme="minorHAnsi" w:cstheme="minorHAnsi"/>
          <w:szCs w:val="24"/>
        </w:rPr>
      </w:pPr>
    </w:p>
    <w:p w14:paraId="44FD00C6" w14:textId="359236FE" w:rsidR="00952813" w:rsidRPr="00E04C1F" w:rsidRDefault="00952813" w:rsidP="00241BCA">
      <w:pPr>
        <w:pStyle w:val="fbemetinskkgirintisiz"/>
        <w:jc w:val="left"/>
        <w:rPr>
          <w:rFonts w:asciiTheme="minorHAnsi" w:eastAsiaTheme="minorHAnsi" w:hAnsiTheme="minorHAnsi" w:cstheme="minorHAnsi"/>
          <w:b/>
          <w:bCs/>
          <w:i/>
          <w:szCs w:val="24"/>
        </w:rPr>
      </w:pPr>
      <w:r w:rsidRPr="00E04C1F">
        <w:rPr>
          <w:rFonts w:asciiTheme="minorHAnsi" w:eastAsiaTheme="minorHAnsi" w:hAnsiTheme="minorHAnsi" w:cstheme="minorHAnsi"/>
          <w:b/>
          <w:bCs/>
          <w:i/>
          <w:szCs w:val="24"/>
        </w:rPr>
        <w:t xml:space="preserve"># define </w:t>
      </w:r>
      <w:proofErr w:type="spellStart"/>
      <w:r w:rsidRPr="00E04C1F">
        <w:rPr>
          <w:rFonts w:asciiTheme="minorHAnsi" w:eastAsiaTheme="minorHAnsi" w:hAnsiTheme="minorHAnsi" w:cstheme="minorHAnsi"/>
          <w:b/>
          <w:bCs/>
          <w:i/>
          <w:szCs w:val="24"/>
        </w:rPr>
        <w:t>names</w:t>
      </w:r>
      <w:proofErr w:type="spellEnd"/>
      <w:r w:rsidRPr="00E04C1F">
        <w:rPr>
          <w:rFonts w:asciiTheme="minorHAnsi" w:eastAsiaTheme="minorHAnsi" w:hAnsiTheme="minorHAnsi" w:cstheme="minorHAnsi"/>
          <w:b/>
          <w:bCs/>
          <w:i/>
          <w:szCs w:val="24"/>
        </w:rPr>
        <w:t xml:space="preserve"> of </w:t>
      </w:r>
      <w:proofErr w:type="spellStart"/>
      <w:r w:rsidRPr="00E04C1F">
        <w:rPr>
          <w:rFonts w:asciiTheme="minorHAnsi" w:eastAsiaTheme="minorHAnsi" w:hAnsiTheme="minorHAnsi" w:cstheme="minorHAnsi"/>
          <w:b/>
          <w:bCs/>
          <w:i/>
          <w:szCs w:val="24"/>
        </w:rPr>
        <w:t>ArUco</w:t>
      </w:r>
      <w:proofErr w:type="spellEnd"/>
      <w:r w:rsidRPr="00E04C1F">
        <w:rPr>
          <w:rFonts w:asciiTheme="minorHAnsi" w:eastAsiaTheme="minorHAnsi" w:hAnsiTheme="minorHAnsi" w:cstheme="minorHAnsi"/>
          <w:b/>
          <w:bCs/>
          <w:i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b/>
          <w:bCs/>
          <w:i/>
          <w:szCs w:val="24"/>
        </w:rPr>
        <w:t>Dictionaries</w:t>
      </w:r>
      <w:proofErr w:type="spellEnd"/>
      <w:r w:rsidRPr="00E04C1F">
        <w:rPr>
          <w:rFonts w:asciiTheme="minorHAnsi" w:eastAsiaTheme="minorHAnsi" w:hAnsiTheme="minorHAnsi" w:cstheme="minorHAnsi"/>
          <w:b/>
          <w:bCs/>
          <w:i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b/>
          <w:bCs/>
          <w:i/>
          <w:szCs w:val="24"/>
        </w:rPr>
        <w:t>Supported</w:t>
      </w:r>
      <w:proofErr w:type="spellEnd"/>
      <w:r w:rsidRPr="00E04C1F">
        <w:rPr>
          <w:rFonts w:asciiTheme="minorHAnsi" w:eastAsiaTheme="minorHAnsi" w:hAnsiTheme="minorHAnsi" w:cstheme="minorHAnsi"/>
          <w:b/>
          <w:bCs/>
          <w:i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b/>
          <w:bCs/>
          <w:i/>
          <w:szCs w:val="24"/>
        </w:rPr>
        <w:t>by</w:t>
      </w:r>
      <w:proofErr w:type="spellEnd"/>
      <w:r w:rsidRPr="00E04C1F">
        <w:rPr>
          <w:rFonts w:asciiTheme="minorHAnsi" w:eastAsiaTheme="minorHAnsi" w:hAnsiTheme="minorHAnsi" w:cstheme="minorHAnsi"/>
          <w:b/>
          <w:bCs/>
          <w:i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b/>
          <w:bCs/>
          <w:i/>
          <w:szCs w:val="24"/>
        </w:rPr>
        <w:t>OpenCV</w:t>
      </w:r>
      <w:proofErr w:type="spellEnd"/>
    </w:p>
    <w:p w14:paraId="07BD9C9E" w14:textId="77777777" w:rsidR="00952813" w:rsidRPr="00E04C1F" w:rsidRDefault="00952813" w:rsidP="00241BCA">
      <w:pPr>
        <w:pStyle w:val="fbemetinskkgirintisiz"/>
        <w:jc w:val="left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ARUCO_DICT = {</w:t>
      </w:r>
    </w:p>
    <w:p w14:paraId="102E005D" w14:textId="66791645" w:rsidR="00952813" w:rsidRPr="00E04C1F" w:rsidRDefault="00952813" w:rsidP="00513DFE">
      <w:pPr>
        <w:pStyle w:val="fbemetinskkgirintisiz"/>
        <w:ind w:left="284"/>
        <w:jc w:val="left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"DICT_4X4_50": </w:t>
      </w:r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cv2.aruco.DICT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_4X4_50,</w:t>
      </w:r>
    </w:p>
    <w:p w14:paraId="4FD0B4A5" w14:textId="4E58416A" w:rsidR="00952813" w:rsidRPr="00E04C1F" w:rsidRDefault="00952813" w:rsidP="00513DFE">
      <w:pPr>
        <w:pStyle w:val="fbemetinskkgirintisiz"/>
        <w:ind w:left="284"/>
        <w:jc w:val="left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"DICT_4X4_100": </w:t>
      </w:r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cv2.aruco.DICT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_4X4_100,</w:t>
      </w:r>
    </w:p>
    <w:p w14:paraId="6E31737E" w14:textId="77777777" w:rsidR="00D50B47" w:rsidRPr="00E04C1F" w:rsidRDefault="00D50B47" w:rsidP="00D50B47">
      <w:pPr>
        <w:pStyle w:val="fbemetinskkgirintisiz"/>
        <w:pBdr>
          <w:bottom w:val="single" w:sz="6" w:space="1" w:color="auto"/>
        </w:pBdr>
        <w:ind w:left="284"/>
        <w:jc w:val="left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"DICT_4X4_250": </w:t>
      </w:r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cv2.aruco.DICT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_4X4_250,…..}</w:t>
      </w:r>
    </w:p>
    <w:p w14:paraId="38A8C887" w14:textId="77777777" w:rsidR="00D50B47" w:rsidRPr="00E04C1F" w:rsidRDefault="00D50B47" w:rsidP="00D50B47">
      <w:pPr>
        <w:pStyle w:val="fbemetinskk"/>
        <w:ind w:firstLine="0"/>
        <w:rPr>
          <w:rFonts w:asciiTheme="minorHAnsi" w:hAnsiTheme="minorHAnsi" w:cstheme="minorHAnsi"/>
          <w:szCs w:val="24"/>
        </w:rPr>
      </w:pPr>
    </w:p>
    <w:p w14:paraId="294A0666" w14:textId="77777777" w:rsidR="00952813" w:rsidRPr="00E04C1F" w:rsidRDefault="00952813" w:rsidP="00241BCA">
      <w:pPr>
        <w:pStyle w:val="fbemetinskkgirintisiz"/>
        <w:jc w:val="left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def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generate_aruco_marker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output_path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marker_id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marker_type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):</w:t>
      </w:r>
    </w:p>
    <w:p w14:paraId="17E4310D" w14:textId="026D8A5A" w:rsidR="00952813" w:rsidRPr="00E04C1F" w:rsidRDefault="00952813" w:rsidP="00513DFE">
      <w:pPr>
        <w:pStyle w:val="fbemetinskkgirintisiz"/>
        <w:ind w:left="284"/>
        <w:jc w:val="left"/>
        <w:rPr>
          <w:rFonts w:asciiTheme="minorHAnsi" w:eastAsiaTheme="minorHAnsi" w:hAnsiTheme="minorHAnsi" w:cstheme="minorHAnsi"/>
          <w:b/>
          <w:bCs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b/>
          <w:bCs/>
          <w:i/>
          <w:szCs w:val="24"/>
        </w:rPr>
        <w:t xml:space="preserve"># </w:t>
      </w:r>
      <w:r w:rsidR="00302CC7" w:rsidRPr="00E04C1F">
        <w:rPr>
          <w:rFonts w:asciiTheme="minorHAnsi" w:eastAsiaTheme="minorHAnsi" w:hAnsiTheme="minorHAnsi" w:cstheme="minorHAnsi"/>
          <w:b/>
          <w:bCs/>
          <w:i/>
          <w:szCs w:val="24"/>
        </w:rPr>
        <w:t>d</w:t>
      </w:r>
      <w:r w:rsidRPr="00E04C1F">
        <w:rPr>
          <w:rFonts w:asciiTheme="minorHAnsi" w:eastAsiaTheme="minorHAnsi" w:hAnsiTheme="minorHAnsi" w:cstheme="minorHAnsi"/>
          <w:b/>
          <w:bCs/>
          <w:i/>
          <w:szCs w:val="24"/>
        </w:rPr>
        <w:t xml:space="preserve">efine </w:t>
      </w:r>
      <w:proofErr w:type="spellStart"/>
      <w:r w:rsidRPr="00E04C1F">
        <w:rPr>
          <w:rFonts w:asciiTheme="minorHAnsi" w:eastAsiaTheme="minorHAnsi" w:hAnsiTheme="minorHAnsi" w:cstheme="minorHAnsi"/>
          <w:b/>
          <w:bCs/>
          <w:i/>
          <w:szCs w:val="24"/>
        </w:rPr>
        <w:t>the</w:t>
      </w:r>
      <w:proofErr w:type="spellEnd"/>
      <w:r w:rsidRPr="00E04C1F">
        <w:rPr>
          <w:rFonts w:asciiTheme="minorHAnsi" w:eastAsiaTheme="minorHAnsi" w:hAnsiTheme="minorHAnsi" w:cstheme="minorHAnsi"/>
          <w:b/>
          <w:bCs/>
          <w:i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b/>
          <w:bCs/>
          <w:i/>
          <w:szCs w:val="24"/>
        </w:rPr>
        <w:t>ArUco</w:t>
      </w:r>
      <w:proofErr w:type="spellEnd"/>
      <w:r w:rsidRPr="00E04C1F">
        <w:rPr>
          <w:rFonts w:asciiTheme="minorHAnsi" w:eastAsiaTheme="minorHAnsi" w:hAnsiTheme="minorHAnsi" w:cstheme="minorHAnsi"/>
          <w:b/>
          <w:bCs/>
          <w:i/>
          <w:szCs w:val="24"/>
        </w:rPr>
        <w:t xml:space="preserve"> </w:t>
      </w:r>
      <w:proofErr w:type="spellStart"/>
      <w:r w:rsidR="00302CC7" w:rsidRPr="00E04C1F">
        <w:rPr>
          <w:rFonts w:asciiTheme="minorHAnsi" w:eastAsiaTheme="minorHAnsi" w:hAnsiTheme="minorHAnsi" w:cstheme="minorHAnsi"/>
          <w:b/>
          <w:bCs/>
          <w:i/>
          <w:szCs w:val="24"/>
        </w:rPr>
        <w:t>dict</w:t>
      </w:r>
      <w:proofErr w:type="spellEnd"/>
      <w:r w:rsidR="00302CC7" w:rsidRPr="00E04C1F">
        <w:rPr>
          <w:rFonts w:asciiTheme="minorHAnsi" w:eastAsiaTheme="minorHAnsi" w:hAnsiTheme="minorHAnsi" w:cstheme="minorHAnsi"/>
          <w:b/>
          <w:bCs/>
          <w:i/>
          <w:szCs w:val="24"/>
        </w:rPr>
        <w:t>.</w:t>
      </w:r>
    </w:p>
    <w:p w14:paraId="283A89D4" w14:textId="3F615BC3" w:rsidR="00952813" w:rsidRPr="00E04C1F" w:rsidRDefault="00952813" w:rsidP="00513DFE">
      <w:pPr>
        <w:pStyle w:val="fbemetinskkgirintisiz"/>
        <w:ind w:left="284"/>
        <w:jc w:val="left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aruco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_dict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cv2.aruco.getPredefinedDictionary(ARUCO_DICT[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marker_type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])</w:t>
      </w:r>
    </w:p>
    <w:p w14:paraId="68C65624" w14:textId="77777777" w:rsidR="00952813" w:rsidRPr="00E04C1F" w:rsidRDefault="00952813" w:rsidP="00513DFE">
      <w:pPr>
        <w:pStyle w:val="fbemetinskkgirintisiz"/>
        <w:ind w:left="284"/>
        <w:jc w:val="left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</w:p>
    <w:p w14:paraId="1BE391E6" w14:textId="150A231C" w:rsidR="00952813" w:rsidRPr="00E04C1F" w:rsidRDefault="00952813" w:rsidP="00513DFE">
      <w:pPr>
        <w:pStyle w:val="fbemetinskkgirintisiz"/>
        <w:ind w:left="284"/>
        <w:jc w:val="left"/>
        <w:rPr>
          <w:rFonts w:asciiTheme="minorHAnsi" w:eastAsiaTheme="minorHAnsi" w:hAnsiTheme="minorHAnsi" w:cstheme="minorHAnsi"/>
          <w:b/>
          <w:bCs/>
          <w:i/>
          <w:szCs w:val="24"/>
        </w:rPr>
      </w:pPr>
      <w:r w:rsidRPr="00E04C1F">
        <w:rPr>
          <w:rFonts w:asciiTheme="minorHAnsi" w:eastAsiaTheme="minorHAnsi" w:hAnsiTheme="minorHAnsi" w:cstheme="minorHAnsi"/>
          <w:b/>
          <w:bCs/>
          <w:i/>
          <w:szCs w:val="24"/>
        </w:rPr>
        <w:t xml:space="preserve"># </w:t>
      </w:r>
      <w:proofErr w:type="spellStart"/>
      <w:r w:rsidR="00302CC7" w:rsidRPr="00E04C1F">
        <w:rPr>
          <w:rFonts w:asciiTheme="minorHAnsi" w:eastAsiaTheme="minorHAnsi" w:hAnsiTheme="minorHAnsi" w:cstheme="minorHAnsi"/>
          <w:b/>
          <w:bCs/>
          <w:i/>
          <w:szCs w:val="24"/>
        </w:rPr>
        <w:t>a</w:t>
      </w:r>
      <w:r w:rsidRPr="00E04C1F">
        <w:rPr>
          <w:rFonts w:asciiTheme="minorHAnsi" w:eastAsiaTheme="minorHAnsi" w:hAnsiTheme="minorHAnsi" w:cstheme="minorHAnsi"/>
          <w:b/>
          <w:bCs/>
          <w:i/>
          <w:szCs w:val="24"/>
        </w:rPr>
        <w:t>llocate</w:t>
      </w:r>
      <w:proofErr w:type="spellEnd"/>
      <w:r w:rsidRPr="00E04C1F">
        <w:rPr>
          <w:rFonts w:asciiTheme="minorHAnsi" w:eastAsiaTheme="minorHAnsi" w:hAnsiTheme="minorHAnsi" w:cstheme="minorHAnsi"/>
          <w:b/>
          <w:bCs/>
          <w:i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b/>
          <w:bCs/>
          <w:i/>
          <w:szCs w:val="24"/>
        </w:rPr>
        <w:t>memory</w:t>
      </w:r>
      <w:proofErr w:type="spellEnd"/>
      <w:r w:rsidRPr="00E04C1F">
        <w:rPr>
          <w:rFonts w:asciiTheme="minorHAnsi" w:eastAsiaTheme="minorHAnsi" w:hAnsiTheme="minorHAnsi" w:cstheme="minorHAnsi"/>
          <w:b/>
          <w:bCs/>
          <w:i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b/>
          <w:bCs/>
          <w:i/>
          <w:szCs w:val="24"/>
        </w:rPr>
        <w:t>for</w:t>
      </w:r>
      <w:proofErr w:type="spellEnd"/>
      <w:r w:rsidRPr="00E04C1F">
        <w:rPr>
          <w:rFonts w:asciiTheme="minorHAnsi" w:eastAsiaTheme="minorHAnsi" w:hAnsiTheme="minorHAnsi" w:cstheme="minorHAnsi"/>
          <w:b/>
          <w:bCs/>
          <w:i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b/>
          <w:bCs/>
          <w:i/>
          <w:szCs w:val="24"/>
        </w:rPr>
        <w:t>the</w:t>
      </w:r>
      <w:proofErr w:type="spellEnd"/>
      <w:r w:rsidRPr="00E04C1F">
        <w:rPr>
          <w:rFonts w:asciiTheme="minorHAnsi" w:eastAsiaTheme="minorHAnsi" w:hAnsiTheme="minorHAnsi" w:cstheme="minorHAnsi"/>
          <w:b/>
          <w:bCs/>
          <w:i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b/>
          <w:bCs/>
          <w:i/>
          <w:szCs w:val="24"/>
        </w:rPr>
        <w:t>output</w:t>
      </w:r>
      <w:proofErr w:type="spellEnd"/>
      <w:r w:rsidRPr="00E04C1F">
        <w:rPr>
          <w:rFonts w:asciiTheme="minorHAnsi" w:eastAsiaTheme="minorHAnsi" w:hAnsiTheme="minorHAnsi" w:cstheme="minorHAnsi"/>
          <w:b/>
          <w:bCs/>
          <w:i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b/>
          <w:bCs/>
          <w:i/>
          <w:szCs w:val="24"/>
        </w:rPr>
        <w:t>ArUco</w:t>
      </w:r>
      <w:proofErr w:type="spellEnd"/>
      <w:r w:rsidRPr="00E04C1F">
        <w:rPr>
          <w:rFonts w:asciiTheme="minorHAnsi" w:eastAsiaTheme="minorHAnsi" w:hAnsiTheme="minorHAnsi" w:cstheme="minorHAnsi"/>
          <w:b/>
          <w:bCs/>
          <w:i/>
          <w:szCs w:val="24"/>
        </w:rPr>
        <w:t xml:space="preserve"> </w:t>
      </w:r>
      <w:proofErr w:type="spellStart"/>
      <w:r w:rsidR="00302CC7" w:rsidRPr="00E04C1F">
        <w:rPr>
          <w:rFonts w:asciiTheme="minorHAnsi" w:eastAsiaTheme="minorHAnsi" w:hAnsiTheme="minorHAnsi" w:cstheme="minorHAnsi"/>
          <w:b/>
          <w:bCs/>
          <w:i/>
          <w:szCs w:val="24"/>
        </w:rPr>
        <w:t>dict</w:t>
      </w:r>
      <w:proofErr w:type="spellEnd"/>
      <w:r w:rsidR="00302CC7" w:rsidRPr="00E04C1F">
        <w:rPr>
          <w:rFonts w:asciiTheme="minorHAnsi" w:eastAsiaTheme="minorHAnsi" w:hAnsiTheme="minorHAnsi" w:cstheme="minorHAnsi"/>
          <w:b/>
          <w:bCs/>
          <w:i/>
          <w:szCs w:val="24"/>
        </w:rPr>
        <w:t>.</w:t>
      </w:r>
    </w:p>
    <w:p w14:paraId="0460F0D6" w14:textId="40F1966E" w:rsidR="00952813" w:rsidRPr="00E04C1F" w:rsidRDefault="00952813" w:rsidP="00513DFE">
      <w:pPr>
        <w:pStyle w:val="fbemetinskkgirintisiz"/>
        <w:ind w:left="284"/>
        <w:jc w:val="left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tag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np.zeros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((300, 300, 1),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dtype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="uint8")</w:t>
      </w:r>
    </w:p>
    <w:p w14:paraId="1603F1C6" w14:textId="77777777" w:rsidR="00952813" w:rsidRPr="00E04C1F" w:rsidRDefault="00952813" w:rsidP="00513DFE">
      <w:pPr>
        <w:pStyle w:val="fbemetinskkgirintisiz"/>
        <w:ind w:left="284"/>
        <w:jc w:val="left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</w:p>
    <w:p w14:paraId="305EFCF7" w14:textId="0F24C8B7" w:rsidR="00952813" w:rsidRPr="00E04C1F" w:rsidRDefault="00952813" w:rsidP="00513DFE">
      <w:pPr>
        <w:pStyle w:val="fbemetinskkgirintisiz"/>
        <w:ind w:left="284"/>
        <w:jc w:val="left"/>
        <w:rPr>
          <w:rFonts w:asciiTheme="minorHAnsi" w:eastAsiaTheme="minorHAnsi" w:hAnsiTheme="minorHAnsi" w:cstheme="minorHAnsi"/>
          <w:b/>
          <w:bCs/>
          <w:i/>
          <w:szCs w:val="24"/>
        </w:rPr>
      </w:pPr>
      <w:r w:rsidRPr="00E04C1F">
        <w:rPr>
          <w:rFonts w:asciiTheme="minorHAnsi" w:eastAsiaTheme="minorHAnsi" w:hAnsiTheme="minorHAnsi" w:cstheme="minorHAnsi"/>
          <w:b/>
          <w:bCs/>
          <w:i/>
          <w:szCs w:val="24"/>
        </w:rPr>
        <w:t xml:space="preserve"># </w:t>
      </w:r>
      <w:proofErr w:type="spellStart"/>
      <w:r w:rsidR="00302CC7" w:rsidRPr="00E04C1F">
        <w:rPr>
          <w:rFonts w:asciiTheme="minorHAnsi" w:eastAsiaTheme="minorHAnsi" w:hAnsiTheme="minorHAnsi" w:cstheme="minorHAnsi"/>
          <w:b/>
          <w:bCs/>
          <w:i/>
          <w:szCs w:val="24"/>
        </w:rPr>
        <w:t>d</w:t>
      </w:r>
      <w:r w:rsidRPr="00E04C1F">
        <w:rPr>
          <w:rFonts w:asciiTheme="minorHAnsi" w:eastAsiaTheme="minorHAnsi" w:hAnsiTheme="minorHAnsi" w:cstheme="minorHAnsi"/>
          <w:b/>
          <w:bCs/>
          <w:i/>
          <w:szCs w:val="24"/>
        </w:rPr>
        <w:t>raw</w:t>
      </w:r>
      <w:proofErr w:type="spellEnd"/>
      <w:r w:rsidRPr="00E04C1F">
        <w:rPr>
          <w:rFonts w:asciiTheme="minorHAnsi" w:eastAsiaTheme="minorHAnsi" w:hAnsiTheme="minorHAnsi" w:cstheme="minorHAnsi"/>
          <w:b/>
          <w:bCs/>
          <w:i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b/>
          <w:bCs/>
          <w:i/>
          <w:szCs w:val="24"/>
        </w:rPr>
        <w:t>the</w:t>
      </w:r>
      <w:proofErr w:type="spellEnd"/>
      <w:r w:rsidRPr="00E04C1F">
        <w:rPr>
          <w:rFonts w:asciiTheme="minorHAnsi" w:eastAsiaTheme="minorHAnsi" w:hAnsiTheme="minorHAnsi" w:cstheme="minorHAnsi"/>
          <w:b/>
          <w:bCs/>
          <w:i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b/>
          <w:bCs/>
          <w:i/>
          <w:szCs w:val="24"/>
        </w:rPr>
        <w:t>ArUco</w:t>
      </w:r>
      <w:proofErr w:type="spellEnd"/>
      <w:r w:rsidRPr="00E04C1F">
        <w:rPr>
          <w:rFonts w:asciiTheme="minorHAnsi" w:eastAsiaTheme="minorHAnsi" w:hAnsiTheme="minorHAnsi" w:cstheme="minorHAnsi"/>
          <w:b/>
          <w:bCs/>
          <w:i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b/>
          <w:bCs/>
          <w:i/>
          <w:szCs w:val="24"/>
        </w:rPr>
        <w:t>tag</w:t>
      </w:r>
      <w:proofErr w:type="spellEnd"/>
      <w:r w:rsidRPr="00E04C1F">
        <w:rPr>
          <w:rFonts w:asciiTheme="minorHAnsi" w:eastAsiaTheme="minorHAnsi" w:hAnsiTheme="minorHAnsi" w:cstheme="minorHAnsi"/>
          <w:b/>
          <w:bCs/>
          <w:i/>
          <w:szCs w:val="24"/>
        </w:rPr>
        <w:t xml:space="preserve"> on the output image</w:t>
      </w:r>
    </w:p>
    <w:p w14:paraId="471B66DF" w14:textId="1134C44A" w:rsidR="00952813" w:rsidRPr="00E04C1F" w:rsidRDefault="00952813" w:rsidP="00513DFE">
      <w:pPr>
        <w:pStyle w:val="fbemetinskkgirintisiz"/>
        <w:ind w:left="284"/>
        <w:jc w:val="left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cv2.aruco.generateImageMarker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aruco_dict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marker_id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300,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tag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, 1)</w:t>
      </w:r>
    </w:p>
    <w:p w14:paraId="01465C5F" w14:textId="77777777" w:rsidR="00952813" w:rsidRPr="00E04C1F" w:rsidRDefault="00952813" w:rsidP="00513DFE">
      <w:pPr>
        <w:pStyle w:val="fbemetinskkgirintisiz"/>
        <w:ind w:left="284"/>
        <w:jc w:val="left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</w:p>
    <w:p w14:paraId="03525672" w14:textId="305AFA04" w:rsidR="00952813" w:rsidRPr="00E04C1F" w:rsidRDefault="00952813" w:rsidP="00513DFE">
      <w:pPr>
        <w:pStyle w:val="fbemetinskkgirintisiz"/>
        <w:ind w:left="284"/>
        <w:jc w:val="left"/>
        <w:rPr>
          <w:rFonts w:asciiTheme="minorHAnsi" w:eastAsiaTheme="minorHAnsi" w:hAnsiTheme="minorHAnsi" w:cstheme="minorHAnsi"/>
          <w:b/>
          <w:bCs/>
          <w:i/>
          <w:szCs w:val="24"/>
        </w:rPr>
      </w:pPr>
      <w:r w:rsidRPr="00E04C1F">
        <w:rPr>
          <w:rFonts w:asciiTheme="minorHAnsi" w:eastAsiaTheme="minorHAnsi" w:hAnsiTheme="minorHAnsi" w:cstheme="minorHAnsi"/>
          <w:b/>
          <w:bCs/>
          <w:i/>
          <w:szCs w:val="24"/>
        </w:rPr>
        <w:t xml:space="preserve"># </w:t>
      </w:r>
      <w:proofErr w:type="spellStart"/>
      <w:r w:rsidR="00302CC7" w:rsidRPr="00E04C1F">
        <w:rPr>
          <w:rFonts w:asciiTheme="minorHAnsi" w:eastAsiaTheme="minorHAnsi" w:hAnsiTheme="minorHAnsi" w:cstheme="minorHAnsi"/>
          <w:b/>
          <w:bCs/>
          <w:i/>
          <w:szCs w:val="24"/>
        </w:rPr>
        <w:t>w</w:t>
      </w:r>
      <w:r w:rsidRPr="00E04C1F">
        <w:rPr>
          <w:rFonts w:asciiTheme="minorHAnsi" w:eastAsiaTheme="minorHAnsi" w:hAnsiTheme="minorHAnsi" w:cstheme="minorHAnsi"/>
          <w:b/>
          <w:bCs/>
          <w:i/>
          <w:szCs w:val="24"/>
        </w:rPr>
        <w:t>rite</w:t>
      </w:r>
      <w:proofErr w:type="spellEnd"/>
      <w:r w:rsidRPr="00E04C1F">
        <w:rPr>
          <w:rFonts w:asciiTheme="minorHAnsi" w:eastAsiaTheme="minorHAnsi" w:hAnsiTheme="minorHAnsi" w:cstheme="minorHAnsi"/>
          <w:b/>
          <w:bCs/>
          <w:i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b/>
          <w:bCs/>
          <w:i/>
          <w:szCs w:val="24"/>
        </w:rPr>
        <w:t>the</w:t>
      </w:r>
      <w:proofErr w:type="spellEnd"/>
      <w:r w:rsidRPr="00E04C1F">
        <w:rPr>
          <w:rFonts w:asciiTheme="minorHAnsi" w:eastAsiaTheme="minorHAnsi" w:hAnsiTheme="minorHAnsi" w:cstheme="minorHAnsi"/>
          <w:b/>
          <w:bCs/>
          <w:i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b/>
          <w:bCs/>
          <w:i/>
          <w:szCs w:val="24"/>
        </w:rPr>
        <w:t>generated</w:t>
      </w:r>
      <w:proofErr w:type="spellEnd"/>
      <w:r w:rsidRPr="00E04C1F">
        <w:rPr>
          <w:rFonts w:asciiTheme="minorHAnsi" w:eastAsiaTheme="minorHAnsi" w:hAnsiTheme="minorHAnsi" w:cstheme="minorHAnsi"/>
          <w:b/>
          <w:bCs/>
          <w:i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b/>
          <w:bCs/>
          <w:i/>
          <w:szCs w:val="24"/>
        </w:rPr>
        <w:t>ArUco</w:t>
      </w:r>
      <w:proofErr w:type="spellEnd"/>
      <w:r w:rsidRPr="00E04C1F">
        <w:rPr>
          <w:rFonts w:asciiTheme="minorHAnsi" w:eastAsiaTheme="minorHAnsi" w:hAnsiTheme="minorHAnsi" w:cstheme="minorHAnsi"/>
          <w:b/>
          <w:bCs/>
          <w:i/>
          <w:szCs w:val="24"/>
        </w:rPr>
        <w:t xml:space="preserve"> tag to disk</w:t>
      </w:r>
    </w:p>
    <w:p w14:paraId="08CB1428" w14:textId="2D362899" w:rsidR="00952813" w:rsidRPr="00E04C1F" w:rsidRDefault="00952813" w:rsidP="00513DFE">
      <w:pPr>
        <w:pStyle w:val="fbemetinskkgirintisiz"/>
        <w:ind w:left="284"/>
        <w:jc w:val="left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cv2.imwrite(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output_path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tag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)</w:t>
      </w:r>
    </w:p>
    <w:p w14:paraId="71D0FF1B" w14:textId="77777777" w:rsidR="00952813" w:rsidRPr="00E04C1F" w:rsidRDefault="00952813" w:rsidP="00513DFE">
      <w:pPr>
        <w:pStyle w:val="fbemetinskkgirintisiz"/>
        <w:ind w:left="284"/>
        <w:jc w:val="left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</w:p>
    <w:p w14:paraId="79D7A5B0" w14:textId="1535E7A4" w:rsidR="00952813" w:rsidRPr="00E04C1F" w:rsidRDefault="00952813" w:rsidP="00513DFE">
      <w:pPr>
        <w:pStyle w:val="fbemetinskkgirintisiz"/>
        <w:ind w:left="284"/>
        <w:jc w:val="left"/>
        <w:rPr>
          <w:rFonts w:asciiTheme="minorHAnsi" w:eastAsiaTheme="minorHAnsi" w:hAnsiTheme="minorHAnsi" w:cstheme="minorHAnsi"/>
          <w:b/>
          <w:bCs/>
          <w:i/>
          <w:szCs w:val="24"/>
        </w:rPr>
      </w:pPr>
      <w:r w:rsidRPr="00E04C1F">
        <w:rPr>
          <w:rFonts w:asciiTheme="minorHAnsi" w:eastAsiaTheme="minorHAnsi" w:hAnsiTheme="minorHAnsi" w:cstheme="minorHAnsi"/>
          <w:b/>
          <w:bCs/>
          <w:i/>
          <w:szCs w:val="24"/>
        </w:rPr>
        <w:t xml:space="preserve"># </w:t>
      </w:r>
      <w:proofErr w:type="spellStart"/>
      <w:r w:rsidR="00302CC7" w:rsidRPr="00E04C1F">
        <w:rPr>
          <w:rFonts w:asciiTheme="minorHAnsi" w:eastAsiaTheme="minorHAnsi" w:hAnsiTheme="minorHAnsi" w:cstheme="minorHAnsi"/>
          <w:b/>
          <w:bCs/>
          <w:i/>
          <w:szCs w:val="24"/>
        </w:rPr>
        <w:t>d</w:t>
      </w:r>
      <w:r w:rsidRPr="00E04C1F">
        <w:rPr>
          <w:rFonts w:asciiTheme="minorHAnsi" w:eastAsiaTheme="minorHAnsi" w:hAnsiTheme="minorHAnsi" w:cstheme="minorHAnsi"/>
          <w:b/>
          <w:bCs/>
          <w:i/>
          <w:szCs w:val="24"/>
        </w:rPr>
        <w:t>isplay</w:t>
      </w:r>
      <w:proofErr w:type="spellEnd"/>
      <w:r w:rsidRPr="00E04C1F">
        <w:rPr>
          <w:rFonts w:asciiTheme="minorHAnsi" w:eastAsiaTheme="minorHAnsi" w:hAnsiTheme="minorHAnsi" w:cstheme="minorHAnsi"/>
          <w:b/>
          <w:bCs/>
          <w:i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b/>
          <w:bCs/>
          <w:i/>
          <w:szCs w:val="24"/>
        </w:rPr>
        <w:t>the</w:t>
      </w:r>
      <w:proofErr w:type="spellEnd"/>
      <w:r w:rsidRPr="00E04C1F">
        <w:rPr>
          <w:rFonts w:asciiTheme="minorHAnsi" w:eastAsiaTheme="minorHAnsi" w:hAnsiTheme="minorHAnsi" w:cstheme="minorHAnsi"/>
          <w:b/>
          <w:bCs/>
          <w:i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b/>
          <w:bCs/>
          <w:i/>
          <w:szCs w:val="24"/>
        </w:rPr>
        <w:t>ArUco</w:t>
      </w:r>
      <w:proofErr w:type="spellEnd"/>
      <w:r w:rsidRPr="00E04C1F">
        <w:rPr>
          <w:rFonts w:asciiTheme="minorHAnsi" w:eastAsiaTheme="minorHAnsi" w:hAnsiTheme="minorHAnsi" w:cstheme="minorHAnsi"/>
          <w:b/>
          <w:bCs/>
          <w:i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b/>
          <w:bCs/>
          <w:i/>
          <w:szCs w:val="24"/>
        </w:rPr>
        <w:t>tag</w:t>
      </w:r>
      <w:proofErr w:type="spellEnd"/>
    </w:p>
    <w:p w14:paraId="60FC53FC" w14:textId="50043068" w:rsidR="00952813" w:rsidRPr="00E04C1F" w:rsidRDefault="00952813" w:rsidP="00513DFE">
      <w:pPr>
        <w:pStyle w:val="fbemetinskkgirintisiz"/>
        <w:ind w:left="284"/>
        <w:jc w:val="left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cv2.imshow("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ArUco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Tag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",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tag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)</w:t>
      </w:r>
    </w:p>
    <w:p w14:paraId="702876F4" w14:textId="4BC1D79A" w:rsidR="00302CC7" w:rsidRPr="00E04C1F" w:rsidRDefault="00952813" w:rsidP="00513DFE">
      <w:pPr>
        <w:pStyle w:val="fbemetinskkgirintisiz"/>
        <w:pBdr>
          <w:bottom w:val="single" w:sz="6" w:space="1" w:color="auto"/>
        </w:pBdr>
        <w:ind w:left="284"/>
        <w:jc w:val="left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cv2.waitKey(0)</w:t>
      </w:r>
    </w:p>
    <w:p w14:paraId="65D75DA5" w14:textId="77777777" w:rsidR="00925E3D" w:rsidRPr="00E04C1F" w:rsidRDefault="00925E3D" w:rsidP="00925E3D">
      <w:pPr>
        <w:pStyle w:val="fbemetinskk"/>
        <w:rPr>
          <w:rFonts w:asciiTheme="minorHAnsi" w:hAnsiTheme="minorHAnsi" w:cstheme="minorHAnsi"/>
          <w:szCs w:val="24"/>
        </w:rPr>
      </w:pPr>
    </w:p>
    <w:p w14:paraId="13A6D0E1" w14:textId="77777777" w:rsidR="00302CC7" w:rsidRPr="00E04C1F" w:rsidRDefault="00302CC7" w:rsidP="00241BCA">
      <w:pPr>
        <w:pStyle w:val="fbemetinskkgirintisiz"/>
        <w:jc w:val="left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if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__name__ == "__main__":</w:t>
      </w:r>
    </w:p>
    <w:p w14:paraId="01A8069B" w14:textId="58D16FAB" w:rsidR="00302CC7" w:rsidRPr="00E04C1F" w:rsidRDefault="00302CC7" w:rsidP="00241BCA">
      <w:pPr>
        <w:pStyle w:val="fbemetinskkgirintisiz"/>
        <w:ind w:left="284"/>
        <w:jc w:val="left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b/>
          <w:bCs/>
          <w:i/>
          <w:szCs w:val="24"/>
        </w:rPr>
        <w:t xml:space="preserve"># </w:t>
      </w:r>
      <w:proofErr w:type="spellStart"/>
      <w:r w:rsidRPr="00E04C1F">
        <w:rPr>
          <w:rFonts w:asciiTheme="minorHAnsi" w:eastAsiaTheme="minorHAnsi" w:hAnsiTheme="minorHAnsi" w:cstheme="minorHAnsi"/>
          <w:b/>
          <w:bCs/>
          <w:i/>
          <w:szCs w:val="24"/>
        </w:rPr>
        <w:t>Construct</w:t>
      </w:r>
      <w:proofErr w:type="spellEnd"/>
      <w:r w:rsidRPr="00E04C1F">
        <w:rPr>
          <w:rFonts w:asciiTheme="minorHAnsi" w:eastAsiaTheme="minorHAnsi" w:hAnsiTheme="minorHAnsi" w:cstheme="minorHAnsi"/>
          <w:b/>
          <w:bCs/>
          <w:i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b/>
          <w:bCs/>
          <w:i/>
          <w:szCs w:val="24"/>
        </w:rPr>
        <w:t>the</w:t>
      </w:r>
      <w:proofErr w:type="spellEnd"/>
      <w:r w:rsidRPr="00E04C1F">
        <w:rPr>
          <w:rFonts w:asciiTheme="minorHAnsi" w:eastAsiaTheme="minorHAnsi" w:hAnsiTheme="minorHAnsi" w:cstheme="minorHAnsi"/>
          <w:b/>
          <w:bCs/>
          <w:i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b/>
          <w:bCs/>
          <w:i/>
          <w:szCs w:val="24"/>
        </w:rPr>
        <w:t>argument</w:t>
      </w:r>
      <w:proofErr w:type="spellEnd"/>
      <w:r w:rsidRPr="00E04C1F">
        <w:rPr>
          <w:rFonts w:asciiTheme="minorHAnsi" w:eastAsiaTheme="minorHAnsi" w:hAnsiTheme="minorHAnsi" w:cstheme="minorHAnsi"/>
          <w:b/>
          <w:bCs/>
          <w:i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b/>
          <w:bCs/>
          <w:i/>
          <w:szCs w:val="24"/>
        </w:rPr>
        <w:t>parser</w:t>
      </w:r>
      <w:proofErr w:type="spellEnd"/>
      <w:r w:rsidRPr="00E04C1F">
        <w:rPr>
          <w:rFonts w:asciiTheme="minorHAnsi" w:eastAsiaTheme="minorHAnsi" w:hAnsiTheme="minorHAnsi" w:cstheme="minorHAnsi"/>
          <w:b/>
          <w:bCs/>
          <w:i/>
          <w:szCs w:val="24"/>
        </w:rPr>
        <w:t xml:space="preserve"> and parse the arguments</w:t>
      </w:r>
    </w:p>
    <w:p w14:paraId="26122AFF" w14:textId="75B5C610" w:rsidR="00302CC7" w:rsidRPr="00E04C1F" w:rsidRDefault="00302CC7" w:rsidP="00241BCA">
      <w:pPr>
        <w:pStyle w:val="fbemetinskkgirintisiz"/>
        <w:ind w:left="284"/>
        <w:jc w:val="left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parser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argparse.ArgumentParser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description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="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Generate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ArUco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marker.")</w:t>
      </w:r>
    </w:p>
    <w:p w14:paraId="22084571" w14:textId="597C56F0" w:rsidR="00302CC7" w:rsidRPr="00E04C1F" w:rsidRDefault="00302CC7" w:rsidP="00241BCA">
      <w:pPr>
        <w:pStyle w:val="fbemetinskkgirintisiz"/>
        <w:ind w:left="284"/>
        <w:jc w:val="left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parser.add_</w:t>
      </w:r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argument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"--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output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",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default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="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tags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/DICT_5x5_100_id70.png",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help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="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Output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file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path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for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the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ArUco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marker")</w:t>
      </w:r>
    </w:p>
    <w:p w14:paraId="325CC5FF" w14:textId="12200A3C" w:rsidR="00302CC7" w:rsidRPr="00E04C1F" w:rsidRDefault="00302CC7" w:rsidP="00241BCA">
      <w:pPr>
        <w:pStyle w:val="fbemetinskkgirintisiz"/>
        <w:ind w:left="284"/>
        <w:jc w:val="left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parser.add_</w:t>
      </w:r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argument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"--id",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type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=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int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default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=70,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help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="ID of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the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ArUco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marker")</w:t>
      </w:r>
    </w:p>
    <w:p w14:paraId="14AE22EC" w14:textId="7235597D" w:rsidR="00302CC7" w:rsidRPr="00E04C1F" w:rsidRDefault="00302CC7" w:rsidP="00241BCA">
      <w:pPr>
        <w:pStyle w:val="fbemetinskkgirintisiz"/>
        <w:ind w:left="284"/>
        <w:jc w:val="left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lastRenderedPageBreak/>
        <w:t>parser.add_</w:t>
      </w:r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argument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"—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type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default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="DICT_5X5_100",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choices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=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ARUCO_DICT.keys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(),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help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="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Type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of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the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ArUco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marker")</w:t>
      </w:r>
    </w:p>
    <w:p w14:paraId="0536F35B" w14:textId="03B70B5F" w:rsidR="0085123B" w:rsidRPr="00E04C1F" w:rsidRDefault="00302CC7" w:rsidP="00241BCA">
      <w:pPr>
        <w:pStyle w:val="fbemetinskkgirintisiz"/>
        <w:ind w:left="284"/>
        <w:jc w:val="left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args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parser.parse_args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()</w:t>
      </w:r>
    </w:p>
    <w:p w14:paraId="1BFCE6D0" w14:textId="2E5825CF" w:rsidR="0085123B" w:rsidRPr="00E04C1F" w:rsidRDefault="0085123B" w:rsidP="0085123B">
      <w:pPr>
        <w:spacing w:after="160" w:line="259" w:lineRule="auto"/>
        <w:jc w:val="left"/>
        <w:rPr>
          <w:rFonts w:asciiTheme="minorHAnsi" w:hAnsiTheme="minorHAnsi" w:cstheme="minorHAnsi"/>
          <w:i/>
          <w:color w:val="7F7F7F" w:themeColor="text1" w:themeTint="80"/>
          <w:szCs w:val="24"/>
        </w:rPr>
      </w:pPr>
    </w:p>
    <w:p w14:paraId="1209303F" w14:textId="1DE97640" w:rsidR="0085123B" w:rsidRPr="00E04C1F" w:rsidRDefault="00302CC7" w:rsidP="00241BCA">
      <w:pPr>
        <w:pStyle w:val="fbemetinskkgirintisiz"/>
        <w:ind w:left="425" w:firstLine="284"/>
        <w:jc w:val="left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# Verify that the supplied </w:t>
      </w:r>
      <w:proofErr w:type="spellStart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ArUco</w:t>
      </w:r>
      <w:proofErr w:type="spellEnd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tag exists and is supported by OpenCV</w:t>
      </w:r>
    </w:p>
    <w:p w14:paraId="455DB670" w14:textId="206A2E46" w:rsidR="00302CC7" w:rsidRPr="00E04C1F" w:rsidRDefault="00302CC7" w:rsidP="00241BCA">
      <w:pPr>
        <w:pStyle w:val="fbemetinskk"/>
        <w:jc w:val="left"/>
        <w:rPr>
          <w:rFonts w:asciiTheme="minorHAnsi" w:eastAsiaTheme="minorHAnsi" w:hAnsiTheme="minorHAnsi" w:cstheme="minorHAnsi"/>
          <w:i/>
          <w:color w:val="7F7F7F" w:themeColor="text1" w:themeTint="80"/>
          <w:szCs w:val="24"/>
          <w:lang w:val="en-US" w:bidi="ar-SA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  <w:lang w:val="en-US" w:bidi="ar-SA"/>
        </w:rPr>
        <w:t xml:space="preserve">if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  <w:lang w:val="en-US" w:bidi="ar-SA"/>
        </w:rPr>
        <w:t>ARUCO_DICT.get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  <w:lang w:val="en-US" w:bidi="ar-SA"/>
        </w:rPr>
        <w:t>(</w:t>
      </w:r>
      <w:proofErr w:type="spellStart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  <w:lang w:val="en-US" w:bidi="ar-SA"/>
        </w:rPr>
        <w:t>args.type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  <w:lang w:val="en-US" w:bidi="ar-SA"/>
        </w:rPr>
        <w:t>, None) is None:</w:t>
      </w:r>
    </w:p>
    <w:p w14:paraId="372CC6F9" w14:textId="247E06AD" w:rsidR="00302CC7" w:rsidRPr="00E04C1F" w:rsidRDefault="00302CC7" w:rsidP="00513DFE">
      <w:pPr>
        <w:pStyle w:val="fbemetinskk"/>
        <w:ind w:left="284"/>
        <w:jc w:val="left"/>
        <w:rPr>
          <w:rFonts w:asciiTheme="minorHAnsi" w:eastAsiaTheme="minorHAnsi" w:hAnsiTheme="minorHAnsi" w:cstheme="minorHAnsi"/>
          <w:i/>
          <w:color w:val="7F7F7F" w:themeColor="text1" w:themeTint="80"/>
          <w:szCs w:val="24"/>
          <w:lang w:val="en-US" w:bidi="ar-SA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  <w:lang w:val="en-US" w:bidi="ar-SA"/>
        </w:rPr>
        <w:t xml:space="preserve">print("[INFO]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  <w:lang w:val="en-US" w:bidi="ar-SA"/>
        </w:rPr>
        <w:t>ArUco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  <w:lang w:val="en-US" w:bidi="ar-SA"/>
        </w:rPr>
        <w:t xml:space="preserve"> tag of '{}' is not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  <w:lang w:val="en-US" w:bidi="ar-SA"/>
        </w:rPr>
        <w:t>supported</w:t>
      </w:r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  <w:lang w:val="en-US" w:bidi="ar-SA"/>
        </w:rPr>
        <w:t>".format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  <w:lang w:val="en-US" w:bidi="ar-SA"/>
        </w:rPr>
        <w:t>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  <w:lang w:val="en-US" w:bidi="ar-SA"/>
        </w:rPr>
        <w:t>args.type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  <w:lang w:val="en-US" w:bidi="ar-SA"/>
        </w:rPr>
        <w:t>))</w:t>
      </w:r>
    </w:p>
    <w:p w14:paraId="4BDA0198" w14:textId="11D2ED1F" w:rsidR="00302CC7" w:rsidRPr="00E04C1F" w:rsidRDefault="00302CC7" w:rsidP="00513DFE">
      <w:pPr>
        <w:pStyle w:val="fbemetinskk"/>
        <w:ind w:left="284"/>
        <w:jc w:val="left"/>
        <w:rPr>
          <w:rFonts w:asciiTheme="minorHAnsi" w:eastAsiaTheme="minorHAnsi" w:hAnsiTheme="minorHAnsi" w:cstheme="minorHAnsi"/>
          <w:i/>
          <w:color w:val="7F7F7F" w:themeColor="text1" w:themeTint="80"/>
          <w:szCs w:val="24"/>
          <w:lang w:val="en-US" w:bidi="ar-SA"/>
        </w:rPr>
      </w:pP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  <w:lang w:val="en-US" w:bidi="ar-SA"/>
        </w:rPr>
        <w:t>sys.exit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  <w:lang w:val="en-US" w:bidi="ar-SA"/>
        </w:rPr>
        <w:t>(0)</w:t>
      </w:r>
    </w:p>
    <w:p w14:paraId="057BF479" w14:textId="77777777" w:rsidR="00302CC7" w:rsidRPr="00E04C1F" w:rsidRDefault="00302CC7" w:rsidP="00241BCA">
      <w:pPr>
        <w:pStyle w:val="fbemetinskk"/>
        <w:jc w:val="left"/>
        <w:rPr>
          <w:rFonts w:asciiTheme="minorHAnsi" w:eastAsiaTheme="minorHAnsi" w:hAnsiTheme="minorHAnsi" w:cstheme="minorHAnsi"/>
          <w:i/>
          <w:color w:val="7F7F7F" w:themeColor="text1" w:themeTint="80"/>
          <w:szCs w:val="24"/>
          <w:lang w:val="en-US" w:bidi="ar-SA"/>
        </w:rPr>
      </w:pPr>
    </w:p>
    <w:p w14:paraId="7F5E67AC" w14:textId="63DF82AB" w:rsidR="00302CC7" w:rsidRPr="00E04C1F" w:rsidRDefault="00302CC7" w:rsidP="00241BCA">
      <w:pPr>
        <w:pStyle w:val="fbemetinskkgirintisiz"/>
        <w:ind w:left="425" w:firstLine="284"/>
        <w:jc w:val="left"/>
        <w:rPr>
          <w:rFonts w:asciiTheme="minorHAnsi" w:eastAsiaTheme="minorHAnsi" w:hAnsiTheme="minorHAnsi" w:cstheme="minorHAnsi"/>
          <w:i/>
          <w:color w:val="7F7F7F" w:themeColor="text1" w:themeTint="80"/>
          <w:szCs w:val="24"/>
          <w:lang w:val="en-US" w:bidi="ar-SA"/>
        </w:rPr>
      </w:pP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# Generate the </w:t>
      </w:r>
      <w:proofErr w:type="spellStart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ArUco</w:t>
      </w:r>
      <w:proofErr w:type="spellEnd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marker</w:t>
      </w:r>
    </w:p>
    <w:p w14:paraId="06D3D017" w14:textId="10A4D41C" w:rsidR="00302CC7" w:rsidRPr="00E04C1F" w:rsidRDefault="00302CC7" w:rsidP="00241BCA">
      <w:pPr>
        <w:pStyle w:val="fbemetinskk"/>
        <w:pBdr>
          <w:bottom w:val="single" w:sz="6" w:space="1" w:color="auto"/>
        </w:pBdr>
        <w:jc w:val="left"/>
        <w:rPr>
          <w:rFonts w:asciiTheme="minorHAnsi" w:eastAsiaTheme="minorHAnsi" w:hAnsiTheme="minorHAnsi" w:cstheme="minorHAnsi"/>
          <w:i/>
          <w:color w:val="7F7F7F" w:themeColor="text1" w:themeTint="80"/>
          <w:szCs w:val="24"/>
          <w:lang w:val="en-US" w:bidi="ar-SA"/>
        </w:rPr>
      </w:pP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  <w:lang w:val="en-US" w:bidi="ar-SA"/>
        </w:rPr>
        <w:t>generate_aruco_</w:t>
      </w:r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  <w:lang w:val="en-US" w:bidi="ar-SA"/>
        </w:rPr>
        <w:t>marker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  <w:lang w:val="en-US" w:bidi="ar-SA"/>
        </w:rPr>
        <w:t>(</w:t>
      </w:r>
      <w:proofErr w:type="spellStart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  <w:lang w:val="en-US" w:bidi="ar-SA"/>
        </w:rPr>
        <w:t>args.output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  <w:lang w:val="en-US" w:bidi="ar-SA"/>
        </w:rPr>
        <w:t xml:space="preserve">, args.id,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  <w:lang w:val="en-US" w:bidi="ar-SA"/>
        </w:rPr>
        <w:t>args.type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  <w:lang w:val="en-US" w:bidi="ar-SA"/>
        </w:rPr>
        <w:t>)</w:t>
      </w:r>
    </w:p>
    <w:p w14:paraId="66AE9BF2" w14:textId="77777777" w:rsidR="00925E3D" w:rsidRPr="00E04C1F" w:rsidRDefault="00925E3D" w:rsidP="00925E3D">
      <w:pPr>
        <w:pStyle w:val="fbemetinskk"/>
        <w:rPr>
          <w:rFonts w:asciiTheme="minorHAnsi" w:hAnsiTheme="minorHAnsi" w:cstheme="minorHAnsi"/>
          <w:szCs w:val="24"/>
        </w:rPr>
      </w:pPr>
    </w:p>
    <w:p w14:paraId="26460D6C" w14:textId="77777777" w:rsidR="0085123B" w:rsidRPr="00E04C1F" w:rsidRDefault="0085123B" w:rsidP="0085123B">
      <w:pPr>
        <w:pStyle w:val="fbemetinskk"/>
        <w:jc w:val="left"/>
        <w:rPr>
          <w:rFonts w:asciiTheme="minorHAnsi" w:eastAsiaTheme="minorHAnsi" w:hAnsiTheme="minorHAnsi" w:cstheme="minorHAnsi"/>
          <w:i/>
          <w:color w:val="7F7F7F" w:themeColor="text1" w:themeTint="80"/>
          <w:szCs w:val="24"/>
          <w:lang w:val="en-US" w:bidi="ar-SA"/>
        </w:rPr>
      </w:pPr>
    </w:p>
    <w:p w14:paraId="0A11E157" w14:textId="1FE2B9D6" w:rsidR="0085123B" w:rsidRPr="00E04C1F" w:rsidRDefault="0085123B" w:rsidP="0085123B">
      <w:pPr>
        <w:pStyle w:val="fbemetinskk"/>
        <w:jc w:val="left"/>
        <w:rPr>
          <w:rFonts w:asciiTheme="minorHAnsi" w:eastAsiaTheme="minorHAnsi" w:hAnsiTheme="minorHAnsi" w:cstheme="minorHAnsi"/>
          <w:szCs w:val="24"/>
        </w:rPr>
      </w:pPr>
      <w:proofErr w:type="spellStart"/>
      <w:r w:rsidRPr="00E04C1F">
        <w:rPr>
          <w:rFonts w:asciiTheme="minorHAnsi" w:eastAsiaTheme="minorHAnsi" w:hAnsiTheme="minorHAnsi" w:cstheme="minorHAnsi"/>
          <w:szCs w:val="24"/>
        </w:rPr>
        <w:t>The</w:t>
      </w:r>
      <w:proofErr w:type="spellEnd"/>
      <w:r w:rsidRPr="00E04C1F">
        <w:rPr>
          <w:rFonts w:asciiTheme="minorHAnsi" w:eastAsiaTheme="minorHAnsi" w:hAnsiTheme="minorHAnsi" w:cstheme="minorHAnsi"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szCs w:val="24"/>
        </w:rPr>
        <w:t>result</w:t>
      </w:r>
      <w:proofErr w:type="spellEnd"/>
      <w:r w:rsidRPr="00E04C1F">
        <w:rPr>
          <w:rFonts w:asciiTheme="minorHAnsi" w:eastAsiaTheme="minorHAnsi" w:hAnsiTheme="minorHAnsi" w:cstheme="minorHAnsi"/>
          <w:szCs w:val="24"/>
        </w:rPr>
        <w:t xml:space="preserve"> of </w:t>
      </w:r>
      <w:proofErr w:type="spellStart"/>
      <w:r w:rsidRPr="00E04C1F">
        <w:rPr>
          <w:rFonts w:asciiTheme="minorHAnsi" w:eastAsiaTheme="minorHAnsi" w:hAnsiTheme="minorHAnsi" w:cstheme="minorHAnsi"/>
          <w:szCs w:val="24"/>
        </w:rPr>
        <w:t>the</w:t>
      </w:r>
      <w:proofErr w:type="spellEnd"/>
      <w:r w:rsidRPr="00E04C1F">
        <w:rPr>
          <w:rFonts w:asciiTheme="minorHAnsi" w:eastAsiaTheme="minorHAnsi" w:hAnsiTheme="minorHAnsi" w:cstheme="minorHAnsi"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szCs w:val="24"/>
        </w:rPr>
        <w:t>execution</w:t>
      </w:r>
      <w:proofErr w:type="spellEnd"/>
      <w:r w:rsidRPr="00E04C1F">
        <w:rPr>
          <w:rFonts w:asciiTheme="minorHAnsi" w:eastAsiaTheme="minorHAnsi" w:hAnsiTheme="minorHAnsi" w:cstheme="minorHAnsi"/>
          <w:szCs w:val="24"/>
        </w:rPr>
        <w:t xml:space="preserve"> of </w:t>
      </w:r>
      <w:proofErr w:type="spellStart"/>
      <w:r w:rsidRPr="00E04C1F">
        <w:rPr>
          <w:rFonts w:asciiTheme="minorHAnsi" w:eastAsiaTheme="minorHAnsi" w:hAnsiTheme="minorHAnsi" w:cstheme="minorHAnsi"/>
          <w:szCs w:val="24"/>
        </w:rPr>
        <w:t>this</w:t>
      </w:r>
      <w:proofErr w:type="spellEnd"/>
      <w:r w:rsidRPr="00E04C1F">
        <w:rPr>
          <w:rFonts w:asciiTheme="minorHAnsi" w:eastAsiaTheme="minorHAnsi" w:hAnsiTheme="minorHAnsi" w:cstheme="minorHAnsi"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szCs w:val="24"/>
        </w:rPr>
        <w:t>code</w:t>
      </w:r>
      <w:proofErr w:type="spellEnd"/>
      <w:r w:rsidRPr="00E04C1F">
        <w:rPr>
          <w:rFonts w:asciiTheme="minorHAnsi" w:eastAsiaTheme="minorHAnsi" w:hAnsiTheme="minorHAnsi" w:cstheme="minorHAnsi"/>
          <w:szCs w:val="24"/>
        </w:rPr>
        <w:t xml:space="preserve"> is </w:t>
      </w:r>
      <w:proofErr w:type="spellStart"/>
      <w:r w:rsidRPr="00E04C1F">
        <w:rPr>
          <w:rFonts w:asciiTheme="minorHAnsi" w:eastAsiaTheme="minorHAnsi" w:hAnsiTheme="minorHAnsi" w:cstheme="minorHAnsi"/>
          <w:szCs w:val="24"/>
        </w:rPr>
        <w:t>giving</w:t>
      </w:r>
      <w:proofErr w:type="spellEnd"/>
      <w:r w:rsidRPr="00E04C1F">
        <w:rPr>
          <w:rFonts w:asciiTheme="minorHAnsi" w:eastAsiaTheme="minorHAnsi" w:hAnsiTheme="minorHAnsi" w:cstheme="minorHAnsi"/>
          <w:szCs w:val="24"/>
        </w:rPr>
        <w:t xml:space="preserve"> us a </w:t>
      </w:r>
      <w:proofErr w:type="spellStart"/>
      <w:r w:rsidRPr="00E04C1F">
        <w:rPr>
          <w:rFonts w:asciiTheme="minorHAnsi" w:eastAsiaTheme="minorHAnsi" w:hAnsiTheme="minorHAnsi" w:cstheme="minorHAnsi"/>
          <w:szCs w:val="24"/>
        </w:rPr>
        <w:t>ArUco</w:t>
      </w:r>
      <w:proofErr w:type="spellEnd"/>
      <w:r w:rsidRPr="00E04C1F">
        <w:rPr>
          <w:rFonts w:asciiTheme="minorHAnsi" w:eastAsiaTheme="minorHAnsi" w:hAnsiTheme="minorHAnsi" w:cstheme="minorHAnsi"/>
          <w:szCs w:val="24"/>
        </w:rPr>
        <w:t xml:space="preserve"> Marker </w:t>
      </w:r>
      <w:proofErr w:type="spellStart"/>
      <w:r w:rsidRPr="00E04C1F">
        <w:rPr>
          <w:rFonts w:asciiTheme="minorHAnsi" w:eastAsiaTheme="minorHAnsi" w:hAnsiTheme="minorHAnsi" w:cstheme="minorHAnsi"/>
          <w:szCs w:val="24"/>
        </w:rPr>
        <w:t>which</w:t>
      </w:r>
      <w:proofErr w:type="spellEnd"/>
    </w:p>
    <w:p w14:paraId="4A71AAFE" w14:textId="707A0B92" w:rsidR="00241BCA" w:rsidRPr="00E04C1F" w:rsidRDefault="0085123B" w:rsidP="00241BCA">
      <w:pPr>
        <w:pStyle w:val="fbemetinskk"/>
        <w:jc w:val="left"/>
        <w:rPr>
          <w:rFonts w:asciiTheme="minorHAnsi" w:eastAsiaTheme="minorHAnsi" w:hAnsiTheme="minorHAnsi" w:cstheme="minorHAnsi"/>
          <w:szCs w:val="24"/>
        </w:rPr>
      </w:pPr>
      <w:proofErr w:type="gramStart"/>
      <w:r w:rsidRPr="00E04C1F">
        <w:rPr>
          <w:rFonts w:asciiTheme="minorHAnsi" w:eastAsiaTheme="minorHAnsi" w:hAnsiTheme="minorHAnsi" w:cstheme="minorHAnsi"/>
          <w:szCs w:val="24"/>
        </w:rPr>
        <w:t>is</w:t>
      </w:r>
      <w:proofErr w:type="gramEnd"/>
      <w:r w:rsidRPr="00E04C1F">
        <w:rPr>
          <w:rFonts w:asciiTheme="minorHAnsi" w:eastAsiaTheme="minorHAnsi" w:hAnsiTheme="minorHAnsi" w:cstheme="minorHAnsi"/>
          <w:szCs w:val="24"/>
        </w:rPr>
        <w:t xml:space="preserve"> </w:t>
      </w:r>
      <w:r w:rsidR="00241BCA" w:rsidRPr="00E04C1F">
        <w:rPr>
          <w:rFonts w:asciiTheme="minorHAnsi" w:eastAsiaTheme="minorHAnsi" w:hAnsiTheme="minorHAnsi" w:cstheme="minorHAnsi"/>
          <w:szCs w:val="24"/>
        </w:rPr>
        <w:t xml:space="preserve">in </w:t>
      </w:r>
      <w:proofErr w:type="spellStart"/>
      <w:r w:rsidR="00241BCA" w:rsidRPr="00E04C1F">
        <w:rPr>
          <w:rFonts w:asciiTheme="minorHAnsi" w:eastAsiaTheme="minorHAnsi" w:hAnsiTheme="minorHAnsi" w:cstheme="minorHAnsi"/>
          <w:szCs w:val="24"/>
        </w:rPr>
        <w:t>the</w:t>
      </w:r>
      <w:proofErr w:type="spellEnd"/>
      <w:r w:rsidR="00241BCA" w:rsidRPr="00E04C1F">
        <w:rPr>
          <w:rFonts w:asciiTheme="minorHAnsi" w:eastAsiaTheme="minorHAnsi" w:hAnsiTheme="minorHAnsi" w:cstheme="minorHAnsi"/>
          <w:szCs w:val="24"/>
        </w:rPr>
        <w:t xml:space="preserve"> 5X5 </w:t>
      </w:r>
      <w:proofErr w:type="spellStart"/>
      <w:r w:rsidR="00241BCA" w:rsidRPr="00E04C1F">
        <w:rPr>
          <w:rFonts w:asciiTheme="minorHAnsi" w:eastAsiaTheme="minorHAnsi" w:hAnsiTheme="minorHAnsi" w:cstheme="minorHAnsi"/>
          <w:szCs w:val="24"/>
        </w:rPr>
        <w:t>dictionary</w:t>
      </w:r>
      <w:proofErr w:type="spellEnd"/>
      <w:r w:rsidR="00241BCA" w:rsidRPr="00E04C1F">
        <w:rPr>
          <w:rFonts w:asciiTheme="minorHAnsi" w:eastAsiaTheme="minorHAnsi" w:hAnsiTheme="minorHAnsi" w:cstheme="minorHAnsi"/>
          <w:szCs w:val="24"/>
        </w:rPr>
        <w:t xml:space="preserve"> </w:t>
      </w:r>
      <w:proofErr w:type="spellStart"/>
      <w:r w:rsidR="00241BCA" w:rsidRPr="00E04C1F">
        <w:rPr>
          <w:rFonts w:asciiTheme="minorHAnsi" w:eastAsiaTheme="minorHAnsi" w:hAnsiTheme="minorHAnsi" w:cstheme="minorHAnsi"/>
          <w:szCs w:val="24"/>
        </w:rPr>
        <w:t>with</w:t>
      </w:r>
      <w:proofErr w:type="spellEnd"/>
      <w:r w:rsidR="00241BCA" w:rsidRPr="00E04C1F">
        <w:rPr>
          <w:rFonts w:asciiTheme="minorHAnsi" w:eastAsiaTheme="minorHAnsi" w:hAnsiTheme="minorHAnsi" w:cstheme="minorHAnsi"/>
          <w:szCs w:val="24"/>
        </w:rPr>
        <w:t xml:space="preserve"> id 70.</w:t>
      </w:r>
    </w:p>
    <w:p w14:paraId="413C51BD" w14:textId="77777777" w:rsidR="00241BCA" w:rsidRPr="00E04C1F" w:rsidRDefault="00241BCA" w:rsidP="00241BCA">
      <w:pPr>
        <w:pStyle w:val="fbemetinskk"/>
        <w:jc w:val="left"/>
        <w:rPr>
          <w:rFonts w:asciiTheme="minorHAnsi" w:eastAsiaTheme="minorHAnsi" w:hAnsiTheme="minorHAnsi" w:cstheme="minorHAnsi"/>
          <w:szCs w:val="24"/>
        </w:rPr>
      </w:pPr>
    </w:p>
    <w:p w14:paraId="44C8750B" w14:textId="74B1CB26" w:rsidR="00241BCA" w:rsidRPr="00E04C1F" w:rsidRDefault="00241BCA" w:rsidP="005A1464">
      <w:pPr>
        <w:pStyle w:val="Heading3"/>
        <w:rPr>
          <w:rFonts w:asciiTheme="minorHAnsi" w:hAnsiTheme="minorHAnsi" w:cstheme="minorHAnsi"/>
          <w:szCs w:val="24"/>
        </w:rPr>
      </w:pPr>
      <w:bookmarkStart w:id="4" w:name="_Toc155735649"/>
      <w:r w:rsidRPr="00E04C1F">
        <w:rPr>
          <w:rFonts w:asciiTheme="minorHAnsi" w:hAnsiTheme="minorHAnsi" w:cstheme="minorHAnsi"/>
          <w:szCs w:val="24"/>
        </w:rPr>
        <w:t>Screenshots of Execution</w:t>
      </w:r>
      <w:bookmarkEnd w:id="4"/>
    </w:p>
    <w:p w14:paraId="4B5DC742" w14:textId="62F80A83" w:rsidR="00241BCA" w:rsidRPr="00E04C1F" w:rsidRDefault="00241BCA" w:rsidP="00241BCA">
      <w:pPr>
        <w:rPr>
          <w:rFonts w:asciiTheme="minorHAnsi" w:hAnsiTheme="minorHAnsi" w:cstheme="minorHAnsi"/>
          <w:szCs w:val="24"/>
        </w:rPr>
      </w:pPr>
      <w:r w:rsidRPr="00E04C1F">
        <w:rPr>
          <w:rFonts w:asciiTheme="minorHAnsi" w:hAnsiTheme="minorHAnsi" w:cstheme="minorHAnsi"/>
          <w:noProof/>
          <w:szCs w:val="24"/>
        </w:rPr>
        <w:drawing>
          <wp:anchor distT="0" distB="0" distL="114300" distR="114300" simplePos="0" relativeHeight="251659264" behindDoc="1" locked="0" layoutInCell="1" allowOverlap="1" wp14:anchorId="60B8260B" wp14:editId="018208A6">
            <wp:simplePos x="0" y="0"/>
            <wp:positionH relativeFrom="column">
              <wp:posOffset>3054350</wp:posOffset>
            </wp:positionH>
            <wp:positionV relativeFrom="paragraph">
              <wp:posOffset>-1905</wp:posOffset>
            </wp:positionV>
            <wp:extent cx="2019300" cy="390525"/>
            <wp:effectExtent l="0" t="0" r="0" b="9525"/>
            <wp:wrapSquare wrapText="bothSides"/>
            <wp:docPr id="2004341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341774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04C1F">
        <w:rPr>
          <w:rFonts w:asciiTheme="minorHAnsi" w:hAnsiTheme="minorHAnsi" w:cstheme="minorHAnsi"/>
          <w:noProof/>
          <w:szCs w:val="24"/>
        </w:rPr>
        <w:drawing>
          <wp:anchor distT="0" distB="0" distL="114300" distR="114300" simplePos="0" relativeHeight="251658240" behindDoc="1" locked="0" layoutInCell="1" allowOverlap="1" wp14:anchorId="4BB935A1" wp14:editId="174FBA28">
            <wp:simplePos x="0" y="0"/>
            <wp:positionH relativeFrom="column">
              <wp:posOffset>440690</wp:posOffset>
            </wp:positionH>
            <wp:positionV relativeFrom="paragraph">
              <wp:posOffset>5715</wp:posOffset>
            </wp:positionV>
            <wp:extent cx="2506980" cy="2745105"/>
            <wp:effectExtent l="0" t="0" r="7620" b="0"/>
            <wp:wrapTight wrapText="bothSides">
              <wp:wrapPolygon edited="0">
                <wp:start x="0" y="0"/>
                <wp:lineTo x="0" y="21435"/>
                <wp:lineTo x="21502" y="21435"/>
                <wp:lineTo x="21502" y="0"/>
                <wp:lineTo x="0" y="0"/>
              </wp:wrapPolygon>
            </wp:wrapTight>
            <wp:docPr id="15661527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152706" name="Picture 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E6CC11" w14:textId="39CBB463" w:rsidR="00241BCA" w:rsidRPr="00E04C1F" w:rsidRDefault="00241BCA" w:rsidP="00241BCA">
      <w:pPr>
        <w:ind w:left="360"/>
        <w:rPr>
          <w:rFonts w:asciiTheme="minorHAnsi" w:hAnsiTheme="minorHAnsi" w:cstheme="minorHAnsi"/>
          <w:szCs w:val="24"/>
        </w:rPr>
      </w:pPr>
    </w:p>
    <w:p w14:paraId="7A64C836" w14:textId="77777777" w:rsidR="00513DFE" w:rsidRPr="00E04C1F" w:rsidRDefault="00513DFE" w:rsidP="00241BCA">
      <w:pPr>
        <w:ind w:left="360"/>
        <w:rPr>
          <w:rFonts w:asciiTheme="minorHAnsi" w:hAnsiTheme="minorHAnsi" w:cstheme="minorHAnsi"/>
          <w:szCs w:val="24"/>
        </w:rPr>
      </w:pPr>
    </w:p>
    <w:p w14:paraId="4BCC4FD4" w14:textId="77777777" w:rsidR="00513DFE" w:rsidRPr="00E04C1F" w:rsidRDefault="00513DFE" w:rsidP="00241BCA">
      <w:pPr>
        <w:ind w:left="360"/>
        <w:rPr>
          <w:rFonts w:asciiTheme="minorHAnsi" w:hAnsiTheme="minorHAnsi" w:cstheme="minorHAnsi"/>
          <w:szCs w:val="24"/>
        </w:rPr>
      </w:pPr>
    </w:p>
    <w:p w14:paraId="62524A39" w14:textId="77777777" w:rsidR="00513DFE" w:rsidRPr="00E04C1F" w:rsidRDefault="00513DFE" w:rsidP="00241BCA">
      <w:pPr>
        <w:ind w:left="360"/>
        <w:rPr>
          <w:rFonts w:asciiTheme="minorHAnsi" w:hAnsiTheme="minorHAnsi" w:cstheme="minorHAnsi"/>
          <w:szCs w:val="24"/>
        </w:rPr>
      </w:pPr>
    </w:p>
    <w:p w14:paraId="50A56688" w14:textId="77777777" w:rsidR="00513DFE" w:rsidRPr="00E04C1F" w:rsidRDefault="00513DFE">
      <w:pPr>
        <w:spacing w:after="160" w:line="259" w:lineRule="auto"/>
        <w:jc w:val="left"/>
        <w:rPr>
          <w:rFonts w:asciiTheme="minorHAnsi" w:hAnsiTheme="minorHAnsi" w:cstheme="minorHAnsi"/>
          <w:szCs w:val="24"/>
        </w:rPr>
      </w:pPr>
      <w:r w:rsidRPr="00E04C1F">
        <w:rPr>
          <w:rFonts w:asciiTheme="minorHAnsi" w:hAnsiTheme="minorHAnsi" w:cstheme="minorHAnsi"/>
          <w:szCs w:val="24"/>
        </w:rPr>
        <w:tab/>
      </w:r>
    </w:p>
    <w:p w14:paraId="70D01C9F" w14:textId="77777777" w:rsidR="00513DFE" w:rsidRPr="00E04C1F" w:rsidRDefault="00513DFE">
      <w:pPr>
        <w:spacing w:after="160" w:line="259" w:lineRule="auto"/>
        <w:jc w:val="left"/>
        <w:rPr>
          <w:rFonts w:asciiTheme="minorHAnsi" w:hAnsiTheme="minorHAnsi" w:cstheme="minorHAnsi"/>
          <w:szCs w:val="24"/>
        </w:rPr>
      </w:pPr>
    </w:p>
    <w:p w14:paraId="0719A4F8" w14:textId="77777777" w:rsidR="00513DFE" w:rsidRPr="00E04C1F" w:rsidRDefault="00513DFE">
      <w:pPr>
        <w:spacing w:after="160" w:line="259" w:lineRule="auto"/>
        <w:jc w:val="left"/>
        <w:rPr>
          <w:rFonts w:asciiTheme="minorHAnsi" w:hAnsiTheme="minorHAnsi" w:cstheme="minorHAnsi"/>
          <w:szCs w:val="24"/>
        </w:rPr>
      </w:pPr>
    </w:p>
    <w:p w14:paraId="735F704A" w14:textId="77777777" w:rsidR="00513DFE" w:rsidRPr="00E04C1F" w:rsidRDefault="00513DFE">
      <w:pPr>
        <w:spacing w:after="160" w:line="259" w:lineRule="auto"/>
        <w:jc w:val="left"/>
        <w:rPr>
          <w:rFonts w:asciiTheme="minorHAnsi" w:hAnsiTheme="minorHAnsi" w:cstheme="minorHAnsi"/>
          <w:szCs w:val="24"/>
        </w:rPr>
      </w:pPr>
      <w:r w:rsidRPr="00E04C1F">
        <w:rPr>
          <w:rFonts w:asciiTheme="minorHAnsi" w:hAnsiTheme="minorHAnsi" w:cstheme="minorHAnsi"/>
          <w:szCs w:val="24"/>
        </w:rPr>
        <w:tab/>
        <w:t xml:space="preserve">  </w:t>
      </w:r>
    </w:p>
    <w:p w14:paraId="159F4D47" w14:textId="77777777" w:rsidR="00513DFE" w:rsidRPr="00E04C1F" w:rsidRDefault="00513DFE">
      <w:pPr>
        <w:spacing w:after="160" w:line="259" w:lineRule="auto"/>
        <w:jc w:val="left"/>
        <w:rPr>
          <w:rFonts w:asciiTheme="minorHAnsi" w:hAnsiTheme="minorHAnsi" w:cstheme="minorHAnsi"/>
          <w:szCs w:val="24"/>
        </w:rPr>
      </w:pPr>
      <w:r w:rsidRPr="00E04C1F">
        <w:rPr>
          <w:rFonts w:asciiTheme="minorHAnsi" w:hAnsiTheme="minorHAnsi" w:cstheme="minorHAnsi"/>
          <w:szCs w:val="24"/>
        </w:rPr>
        <w:tab/>
      </w:r>
      <w:r w:rsidRPr="00E04C1F">
        <w:rPr>
          <w:rFonts w:asciiTheme="minorHAnsi" w:hAnsiTheme="minorHAnsi" w:cstheme="minorHAnsi"/>
          <w:szCs w:val="24"/>
        </w:rPr>
        <w:tab/>
      </w:r>
      <w:r w:rsidRPr="00E04C1F">
        <w:rPr>
          <w:rFonts w:asciiTheme="minorHAnsi" w:hAnsiTheme="minorHAnsi" w:cstheme="minorHAnsi"/>
          <w:szCs w:val="24"/>
        </w:rPr>
        <w:br w:type="page"/>
      </w:r>
    </w:p>
    <w:p w14:paraId="2EF9112E" w14:textId="120A3C31" w:rsidR="00513DFE" w:rsidRPr="00E04C1F" w:rsidRDefault="00513DFE" w:rsidP="005A1464">
      <w:pPr>
        <w:pStyle w:val="Heading2"/>
        <w:rPr>
          <w:szCs w:val="24"/>
        </w:rPr>
      </w:pPr>
      <w:bookmarkStart w:id="5" w:name="_Toc155735650"/>
      <w:r w:rsidRPr="00E04C1F">
        <w:rPr>
          <w:szCs w:val="24"/>
        </w:rPr>
        <w:lastRenderedPageBreak/>
        <w:t>DETECTING ARUCO MARKERS</w:t>
      </w:r>
      <w:bookmarkEnd w:id="5"/>
    </w:p>
    <w:p w14:paraId="607F5F32" w14:textId="77777777" w:rsidR="00513DFE" w:rsidRPr="00E04C1F" w:rsidRDefault="00513DFE" w:rsidP="00513DFE">
      <w:pPr>
        <w:rPr>
          <w:rFonts w:asciiTheme="minorHAnsi" w:hAnsiTheme="minorHAnsi" w:cstheme="minorHAnsi"/>
          <w:szCs w:val="24"/>
        </w:rPr>
      </w:pPr>
      <w:r w:rsidRPr="00E04C1F">
        <w:rPr>
          <w:rFonts w:asciiTheme="minorHAnsi" w:hAnsiTheme="minorHAnsi" w:cstheme="minorHAnsi"/>
          <w:szCs w:val="24"/>
        </w:rPr>
        <w:t xml:space="preserve">Required Libraries: OpenCV, </w:t>
      </w:r>
      <w:proofErr w:type="spellStart"/>
      <w:r w:rsidRPr="00E04C1F">
        <w:rPr>
          <w:rFonts w:asciiTheme="minorHAnsi" w:hAnsiTheme="minorHAnsi" w:cstheme="minorHAnsi"/>
          <w:szCs w:val="24"/>
        </w:rPr>
        <w:t>Numpy</w:t>
      </w:r>
      <w:proofErr w:type="spellEnd"/>
      <w:r w:rsidRPr="00E04C1F">
        <w:rPr>
          <w:rFonts w:asciiTheme="minorHAnsi" w:hAnsiTheme="minorHAnsi" w:cstheme="minorHAnsi"/>
          <w:szCs w:val="24"/>
        </w:rPr>
        <w:t xml:space="preserve">, </w:t>
      </w:r>
      <w:proofErr w:type="spellStart"/>
      <w:proofErr w:type="gramStart"/>
      <w:r w:rsidRPr="00E04C1F">
        <w:rPr>
          <w:rFonts w:asciiTheme="minorHAnsi" w:hAnsiTheme="minorHAnsi" w:cstheme="minorHAnsi"/>
          <w:szCs w:val="24"/>
        </w:rPr>
        <w:t>imutils</w:t>
      </w:r>
      <w:proofErr w:type="spellEnd"/>
      <w:proofErr w:type="gramEnd"/>
    </w:p>
    <w:p w14:paraId="2604BEC0" w14:textId="77777777" w:rsidR="00513DFE" w:rsidRPr="00E04C1F" w:rsidRDefault="00513DFE" w:rsidP="00513DFE">
      <w:pPr>
        <w:pStyle w:val="fbemetinskkgirintisiz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# </w:t>
      </w:r>
      <w:proofErr w:type="gramStart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import</w:t>
      </w:r>
      <w:proofErr w:type="gramEnd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the necessary packages</w:t>
      </w:r>
    </w:p>
    <w:p w14:paraId="6E1EC744" w14:textId="2806C01C" w:rsidR="00513DFE" w:rsidRPr="00E04C1F" w:rsidRDefault="00513DFE" w:rsidP="00513DFE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import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imutils</w:t>
      </w:r>
      <w:proofErr w:type="spellEnd"/>
    </w:p>
    <w:p w14:paraId="2DCF5F0F" w14:textId="77777777" w:rsidR="00513DFE" w:rsidRPr="00E04C1F" w:rsidRDefault="00513DFE" w:rsidP="00513DFE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from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imutils.video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import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VideoStream</w:t>
      </w:r>
      <w:proofErr w:type="spellEnd"/>
    </w:p>
    <w:p w14:paraId="077E96E6" w14:textId="77777777" w:rsidR="00513DFE" w:rsidRPr="00E04C1F" w:rsidRDefault="00513DFE" w:rsidP="00513DFE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import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cv2</w:t>
      </w:r>
    </w:p>
    <w:p w14:paraId="1E6F9DDE" w14:textId="77777777" w:rsidR="00513DFE" w:rsidRPr="00E04C1F" w:rsidRDefault="00513DFE" w:rsidP="00513DFE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import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sys</w:t>
      </w:r>
    </w:p>
    <w:p w14:paraId="3B081CD9" w14:textId="77777777" w:rsidR="00513DFE" w:rsidRPr="00E04C1F" w:rsidRDefault="00513DFE" w:rsidP="00513DFE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import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numpy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as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np</w:t>
      </w:r>
      <w:proofErr w:type="spellEnd"/>
    </w:p>
    <w:p w14:paraId="0B8EAE79" w14:textId="41478A72" w:rsidR="00513DFE" w:rsidRPr="00E04C1F" w:rsidRDefault="00513DFE" w:rsidP="00513DFE">
      <w:pPr>
        <w:pStyle w:val="fbemetinskkgirintisiz"/>
        <w:pBdr>
          <w:bottom w:val="single" w:sz="6" w:space="1" w:color="auto"/>
        </w:pBdr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import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time</w:t>
      </w:r>
    </w:p>
    <w:p w14:paraId="7EC2E5F9" w14:textId="77777777" w:rsidR="00925E3D" w:rsidRPr="00E04C1F" w:rsidRDefault="00925E3D" w:rsidP="00925E3D">
      <w:pPr>
        <w:pStyle w:val="fbemetinskk"/>
        <w:rPr>
          <w:rFonts w:asciiTheme="minorHAnsi" w:hAnsiTheme="minorHAnsi" w:cstheme="minorHAnsi"/>
          <w:szCs w:val="24"/>
        </w:rPr>
      </w:pPr>
    </w:p>
    <w:p w14:paraId="2E19A110" w14:textId="77777777" w:rsidR="00513DFE" w:rsidRPr="00E04C1F" w:rsidRDefault="00513DFE" w:rsidP="00513DFE">
      <w:pPr>
        <w:pStyle w:val="fbemetinskk"/>
        <w:ind w:firstLine="0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# Specify the type of </w:t>
      </w:r>
      <w:proofErr w:type="spellStart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ArUCo</w:t>
      </w:r>
      <w:proofErr w:type="spellEnd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tag</w:t>
      </w:r>
    </w:p>
    <w:p w14:paraId="1FC2BA79" w14:textId="2844A966" w:rsidR="00513DFE" w:rsidRPr="00E04C1F" w:rsidRDefault="00513DFE" w:rsidP="00513DFE">
      <w:pPr>
        <w:pStyle w:val="fbemetinskkgirintisiz"/>
        <w:pBdr>
          <w:bottom w:val="single" w:sz="6" w:space="1" w:color="auto"/>
        </w:pBdr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aruco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_type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"DICT_5X5_100"</w:t>
      </w:r>
    </w:p>
    <w:p w14:paraId="3B720A8D" w14:textId="77777777" w:rsidR="00925E3D" w:rsidRPr="00E04C1F" w:rsidRDefault="00925E3D" w:rsidP="00925E3D">
      <w:pPr>
        <w:pStyle w:val="fbemetinskk"/>
        <w:rPr>
          <w:rFonts w:asciiTheme="minorHAnsi" w:hAnsiTheme="minorHAnsi" w:cstheme="minorHAnsi"/>
          <w:szCs w:val="24"/>
        </w:rPr>
      </w:pPr>
    </w:p>
    <w:p w14:paraId="190FE318" w14:textId="77777777" w:rsidR="00513DFE" w:rsidRPr="00E04C1F" w:rsidRDefault="00513DFE" w:rsidP="00513DFE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ARUCO_DICT = {</w:t>
      </w:r>
    </w:p>
    <w:p w14:paraId="1187D9AD" w14:textId="77777777" w:rsidR="00513DFE" w:rsidRPr="00E04C1F" w:rsidRDefault="00513DFE" w:rsidP="00513DFE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"DICT_4X4_50": </w:t>
      </w:r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cv2.aruco.DICT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_4X4_50,</w:t>
      </w:r>
    </w:p>
    <w:p w14:paraId="6C702D09" w14:textId="548F6C4F" w:rsidR="00513DFE" w:rsidRPr="00E04C1F" w:rsidRDefault="00513DFE" w:rsidP="00513DFE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"DICT_4X4_100": </w:t>
      </w:r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cv2.aruco.DICT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_4X4_100,….}</w:t>
      </w:r>
    </w:p>
    <w:p w14:paraId="024575CA" w14:textId="77777777" w:rsidR="00513DFE" w:rsidRPr="00E04C1F" w:rsidRDefault="00513DFE" w:rsidP="00513DFE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#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Verify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that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the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supplied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ArUCo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tag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exists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and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is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supported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by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OpenCV</w:t>
      </w:r>
      <w:proofErr w:type="spellEnd"/>
    </w:p>
    <w:p w14:paraId="3DC47656" w14:textId="77777777" w:rsidR="00513DFE" w:rsidRPr="00E04C1F" w:rsidRDefault="00513DFE" w:rsidP="00513DFE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if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ARUCO_DICT.get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aruco_type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None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) is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None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:</w:t>
      </w:r>
    </w:p>
    <w:p w14:paraId="34FCA4AD" w14:textId="77777777" w:rsidR="00513DFE" w:rsidRPr="00E04C1F" w:rsidRDefault="00513DFE" w:rsidP="00513DFE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print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("[INFO]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ArUCo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tag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of '{}' is not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supported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".format(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aruco_type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))</w:t>
      </w:r>
    </w:p>
    <w:p w14:paraId="7771C8BC" w14:textId="024156B5" w:rsidR="00513DFE" w:rsidRPr="00E04C1F" w:rsidRDefault="00513DFE" w:rsidP="00513DFE">
      <w:pPr>
        <w:pStyle w:val="fbemetinskkgirintisiz"/>
        <w:pBdr>
          <w:bottom w:val="single" w:sz="6" w:space="1" w:color="auto"/>
        </w:pBdr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sys.exit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(0)</w:t>
      </w:r>
    </w:p>
    <w:p w14:paraId="53D1F4CA" w14:textId="77777777" w:rsidR="00925E3D" w:rsidRPr="00E04C1F" w:rsidRDefault="00925E3D" w:rsidP="00925E3D">
      <w:pPr>
        <w:pStyle w:val="fbemetinskk"/>
        <w:rPr>
          <w:rFonts w:asciiTheme="minorHAnsi" w:hAnsiTheme="minorHAnsi" w:cstheme="minorHAnsi"/>
          <w:szCs w:val="24"/>
        </w:rPr>
      </w:pPr>
    </w:p>
    <w:p w14:paraId="0E13783B" w14:textId="77777777" w:rsidR="001958DB" w:rsidRPr="00E04C1F" w:rsidRDefault="001958DB" w:rsidP="001958DB">
      <w:pPr>
        <w:pStyle w:val="fbemetinskkgirintisiz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# Load the </w:t>
      </w:r>
      <w:proofErr w:type="spellStart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ArUCo</w:t>
      </w:r>
      <w:proofErr w:type="spellEnd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dictionary</w:t>
      </w:r>
      <w:proofErr w:type="spellEnd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, grab the </w:t>
      </w:r>
      <w:proofErr w:type="spellStart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ArUCo</w:t>
      </w:r>
      <w:proofErr w:type="spellEnd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parameters, and create </w:t>
      </w:r>
      <w:proofErr w:type="spellStart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arucoDetector</w:t>
      </w:r>
      <w:proofErr w:type="spellEnd"/>
    </w:p>
    <w:p w14:paraId="1BF81EDE" w14:textId="77777777" w:rsidR="001958DB" w:rsidRPr="00E04C1F" w:rsidRDefault="001958DB" w:rsidP="001958DB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print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("[INFO]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detecting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'{}'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tags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...".format(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aruco_type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))</w:t>
      </w:r>
    </w:p>
    <w:p w14:paraId="18C4DD4D" w14:textId="77777777" w:rsidR="001958DB" w:rsidRPr="00E04C1F" w:rsidRDefault="001958DB" w:rsidP="001958DB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marker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_ids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marker_corners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rejected_candidates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[], [], []</w:t>
      </w:r>
    </w:p>
    <w:p w14:paraId="536AA4B8" w14:textId="77777777" w:rsidR="001958DB" w:rsidRPr="00E04C1F" w:rsidRDefault="001958DB" w:rsidP="001958DB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arucoDict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cv2.aruco.getPredefinedDictionary(ARUCO_DICT[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aruco_type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])</w:t>
      </w:r>
    </w:p>
    <w:p w14:paraId="3D3E0734" w14:textId="77777777" w:rsidR="001958DB" w:rsidRPr="00E04C1F" w:rsidRDefault="001958DB" w:rsidP="001958DB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arucoParams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cv2.aruco.DetectorParameters()</w:t>
      </w:r>
    </w:p>
    <w:p w14:paraId="4A8C14EE" w14:textId="0FA71FFF" w:rsidR="001958DB" w:rsidRPr="00E04C1F" w:rsidRDefault="001958DB" w:rsidP="001958DB">
      <w:pPr>
        <w:pStyle w:val="fbemetinskkgirintisiz"/>
        <w:pBdr>
          <w:bottom w:val="single" w:sz="6" w:space="1" w:color="auto"/>
        </w:pBdr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arucoDetector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cv2.aruco.ArucoDetector(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arucoDict,arucoParams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)</w:t>
      </w:r>
    </w:p>
    <w:p w14:paraId="3C7E9D14" w14:textId="77777777" w:rsidR="00925E3D" w:rsidRPr="00E04C1F" w:rsidRDefault="00925E3D" w:rsidP="00925E3D">
      <w:pPr>
        <w:pStyle w:val="fbemetinskk"/>
        <w:rPr>
          <w:rFonts w:asciiTheme="minorHAnsi" w:hAnsiTheme="minorHAnsi" w:cstheme="minorHAnsi"/>
          <w:szCs w:val="24"/>
        </w:rPr>
      </w:pPr>
    </w:p>
    <w:p w14:paraId="3A2EACFB" w14:textId="77777777" w:rsidR="001958DB" w:rsidRPr="00E04C1F" w:rsidRDefault="001958DB" w:rsidP="001958DB">
      <w:pPr>
        <w:pStyle w:val="fbemetinskk"/>
        <w:ind w:firstLine="0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# </w:t>
      </w:r>
      <w:proofErr w:type="gramStart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initialize</w:t>
      </w:r>
      <w:proofErr w:type="gramEnd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the video stream and allow the camera sensor to warm up</w:t>
      </w:r>
    </w:p>
    <w:p w14:paraId="2BAEE5C3" w14:textId="77777777" w:rsidR="001958DB" w:rsidRPr="00E04C1F" w:rsidRDefault="001958DB" w:rsidP="001958DB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print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("[INFO]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starting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video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stream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...")</w:t>
      </w:r>
    </w:p>
    <w:p w14:paraId="6FB135BD" w14:textId="77777777" w:rsidR="001958DB" w:rsidRPr="00E04C1F" w:rsidRDefault="001958DB" w:rsidP="001958DB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vs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VideoStream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src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=0).start()</w:t>
      </w:r>
    </w:p>
    <w:p w14:paraId="3B1B86AB" w14:textId="7C6793EF" w:rsidR="001958DB" w:rsidRPr="00E04C1F" w:rsidRDefault="001958DB" w:rsidP="001958DB">
      <w:pPr>
        <w:pStyle w:val="fbemetinskkgirintisiz"/>
        <w:pBdr>
          <w:bottom w:val="single" w:sz="6" w:space="1" w:color="auto"/>
        </w:pBdr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time.sleep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(2.0)</w:t>
      </w:r>
    </w:p>
    <w:p w14:paraId="669D1481" w14:textId="77777777" w:rsidR="00925E3D" w:rsidRPr="00E04C1F" w:rsidRDefault="00925E3D" w:rsidP="00925E3D">
      <w:pPr>
        <w:pStyle w:val="fbemetinskk"/>
        <w:rPr>
          <w:rFonts w:asciiTheme="minorHAnsi" w:hAnsiTheme="minorHAnsi" w:cstheme="minorHAnsi"/>
          <w:szCs w:val="24"/>
        </w:rPr>
      </w:pPr>
    </w:p>
    <w:p w14:paraId="2F8D2F25" w14:textId="77777777" w:rsidR="001958DB" w:rsidRPr="00E04C1F" w:rsidRDefault="001958DB" w:rsidP="001958DB">
      <w:pPr>
        <w:pStyle w:val="fbemetinskkgirintisiz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# loop over the frames from the video stream</w:t>
      </w:r>
    </w:p>
    <w:p w14:paraId="56565E0E" w14:textId="77777777" w:rsidR="001958DB" w:rsidRPr="00E04C1F" w:rsidRDefault="001958DB" w:rsidP="001958DB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while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True:</w:t>
      </w:r>
    </w:p>
    <w:p w14:paraId="4A632118" w14:textId="77777777" w:rsidR="001958DB" w:rsidRPr="00E04C1F" w:rsidRDefault="001958DB" w:rsidP="001958DB">
      <w:pPr>
        <w:pStyle w:val="fbemetinskkgirintisiz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ab/>
      </w: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# </w:t>
      </w:r>
      <w:proofErr w:type="gramStart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grab</w:t>
      </w:r>
      <w:proofErr w:type="gramEnd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the frame from the threaded video stream and resize it</w:t>
      </w:r>
    </w:p>
    <w:p w14:paraId="57F95FAC" w14:textId="77777777" w:rsidR="001958DB" w:rsidRPr="00E04C1F" w:rsidRDefault="001958DB" w:rsidP="001958DB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ab/>
      </w: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# to have a maximum width of 1000 pixels</w:t>
      </w:r>
    </w:p>
    <w:p w14:paraId="14D82E0B" w14:textId="77777777" w:rsidR="001958DB" w:rsidRPr="00E04C1F" w:rsidRDefault="001958DB" w:rsidP="001958DB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ab/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frame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vs.read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()</w:t>
      </w:r>
    </w:p>
    <w:p w14:paraId="446B0655" w14:textId="77777777" w:rsidR="001958DB" w:rsidRPr="00E04C1F" w:rsidRDefault="001958DB" w:rsidP="001958DB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ab/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frame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imutils.resize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frame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width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=1000)</w:t>
      </w:r>
    </w:p>
    <w:p w14:paraId="58DEB668" w14:textId="77777777" w:rsidR="001958DB" w:rsidRPr="00E04C1F" w:rsidRDefault="001958DB" w:rsidP="001958DB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ab/>
      </w: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# </w:t>
      </w:r>
      <w:proofErr w:type="gramStart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detect</w:t>
      </w:r>
      <w:proofErr w:type="gramEnd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ArUco</w:t>
      </w:r>
      <w:proofErr w:type="spellEnd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markers in the input frame</w:t>
      </w:r>
    </w:p>
    <w:p w14:paraId="73089137" w14:textId="77777777" w:rsidR="001958DB" w:rsidRPr="00E04C1F" w:rsidRDefault="001958DB" w:rsidP="001958DB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ab/>
        <w:t>(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corners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ids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rejected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) =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arucoDetector.detectMarkers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frame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marker_corners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np.array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marker_ids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),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rejected_candidates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)</w:t>
      </w:r>
    </w:p>
    <w:p w14:paraId="19F3A717" w14:textId="77777777" w:rsidR="001958DB" w:rsidRPr="00E04C1F" w:rsidRDefault="001958DB" w:rsidP="001958DB">
      <w:pPr>
        <w:pStyle w:val="fbemetinskkgirintisiz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</w:t>
      </w: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</w:t>
      </w:r>
    </w:p>
    <w:p w14:paraId="2AB7D83A" w14:textId="16B0DBF9" w:rsidR="001958DB" w:rsidRPr="00E04C1F" w:rsidRDefault="001958DB" w:rsidP="001958DB">
      <w:pPr>
        <w:pStyle w:val="fbemetinskkgirintisiz"/>
        <w:ind w:firstLine="284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lastRenderedPageBreak/>
        <w:t xml:space="preserve"># </w:t>
      </w:r>
      <w:proofErr w:type="gramStart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verify</w:t>
      </w:r>
      <w:proofErr w:type="gramEnd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at least one </w:t>
      </w:r>
      <w:proofErr w:type="spellStart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ArUco</w:t>
      </w:r>
      <w:proofErr w:type="spellEnd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marker was detected</w:t>
      </w:r>
    </w:p>
    <w:p w14:paraId="69EEFC9D" w14:textId="77777777" w:rsidR="001958DB" w:rsidRPr="00E04C1F" w:rsidRDefault="001958DB" w:rsidP="001958DB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ab/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if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len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corners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) &gt; 0:</w:t>
      </w:r>
    </w:p>
    <w:p w14:paraId="105E012F" w14:textId="6B33CB34" w:rsidR="001958DB" w:rsidRPr="00E04C1F" w:rsidRDefault="001958DB" w:rsidP="001958DB">
      <w:pPr>
        <w:pStyle w:val="fbemetinskkgirintisiz"/>
        <w:ind w:firstLine="284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ab/>
      </w: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# </w:t>
      </w:r>
      <w:proofErr w:type="gramStart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flatten</w:t>
      </w:r>
      <w:proofErr w:type="gramEnd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the </w:t>
      </w:r>
      <w:proofErr w:type="spellStart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ArUco</w:t>
      </w:r>
      <w:proofErr w:type="spellEnd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IDs list</w:t>
      </w:r>
    </w:p>
    <w:p w14:paraId="01601C01" w14:textId="77777777" w:rsidR="001958DB" w:rsidRPr="00E04C1F" w:rsidRDefault="001958DB" w:rsidP="001958DB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ab/>
      </w: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ab/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ids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ids.flatten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()</w:t>
      </w:r>
    </w:p>
    <w:p w14:paraId="5F1F011E" w14:textId="11B268EA" w:rsidR="001958DB" w:rsidRPr="00E04C1F" w:rsidRDefault="001958DB" w:rsidP="001958DB">
      <w:pPr>
        <w:pStyle w:val="fbemetinskkgirintisiz"/>
        <w:ind w:firstLine="284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ab/>
      </w: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# loop over the detected </w:t>
      </w:r>
      <w:proofErr w:type="spellStart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ArUCo</w:t>
      </w:r>
      <w:proofErr w:type="spellEnd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corners</w:t>
      </w:r>
    </w:p>
    <w:p w14:paraId="437AC2ED" w14:textId="77777777" w:rsidR="001958DB" w:rsidRPr="00E04C1F" w:rsidRDefault="001958DB" w:rsidP="001958DB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ab/>
      </w: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ab/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for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markerCorner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markerID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) in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zip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corners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ids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):</w:t>
      </w:r>
    </w:p>
    <w:p w14:paraId="5794DA09" w14:textId="64DE723F" w:rsidR="001958DB" w:rsidRPr="00E04C1F" w:rsidRDefault="001958DB" w:rsidP="001958DB">
      <w:pPr>
        <w:pStyle w:val="fbemetinskkgirintisiz"/>
        <w:ind w:firstLine="284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ab/>
      </w: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ab/>
      </w: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# </w:t>
      </w:r>
      <w:proofErr w:type="gramStart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extract</w:t>
      </w:r>
      <w:proofErr w:type="gramEnd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the marker corners (which are always returned</w:t>
      </w:r>
    </w:p>
    <w:p w14:paraId="047D603E" w14:textId="44D1B985" w:rsidR="001958DB" w:rsidRPr="00E04C1F" w:rsidRDefault="001958DB" w:rsidP="001958DB">
      <w:pPr>
        <w:pStyle w:val="fbemetinskkgirintisiz"/>
        <w:ind w:firstLine="284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ab/>
      </w: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ab/>
        <w:t># in top-left, top-right, bottom-right, and bottom-left</w:t>
      </w:r>
    </w:p>
    <w:p w14:paraId="58E1DD40" w14:textId="3CC70CF7" w:rsidR="001958DB" w:rsidRPr="00E04C1F" w:rsidRDefault="001958DB" w:rsidP="001958DB">
      <w:pPr>
        <w:pStyle w:val="fbemetinskkgirintisiz"/>
        <w:ind w:firstLine="284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ab/>
      </w: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ab/>
        <w:t># order)</w:t>
      </w:r>
    </w:p>
    <w:p w14:paraId="6BF1B8F6" w14:textId="77777777" w:rsidR="001958DB" w:rsidRPr="00E04C1F" w:rsidRDefault="001958DB" w:rsidP="001958DB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ab/>
      </w: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ab/>
      </w: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ab/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corners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markerCorner.reshape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((4, 2))</w:t>
      </w:r>
    </w:p>
    <w:p w14:paraId="3351B7F8" w14:textId="77777777" w:rsidR="001958DB" w:rsidRPr="00E04C1F" w:rsidRDefault="001958DB" w:rsidP="001958DB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ab/>
      </w: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ab/>
      </w: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ab/>
        <w:t>(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topLeft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topRight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bottomRight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bottomLeft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) =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corners</w:t>
      </w:r>
      <w:proofErr w:type="spellEnd"/>
    </w:p>
    <w:p w14:paraId="610B6FA5" w14:textId="4092E08F" w:rsidR="001958DB" w:rsidRPr="00E04C1F" w:rsidRDefault="001958DB" w:rsidP="001958DB">
      <w:pPr>
        <w:pStyle w:val="fbemetinskkgirintisiz"/>
        <w:ind w:firstLine="284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ab/>
      </w: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ab/>
      </w: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# </w:t>
      </w:r>
      <w:proofErr w:type="gramStart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convert</w:t>
      </w:r>
      <w:proofErr w:type="gramEnd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each of the (x, y)-coordinate pairs to integers</w:t>
      </w:r>
    </w:p>
    <w:p w14:paraId="0EC702E2" w14:textId="77777777" w:rsidR="001958DB" w:rsidRPr="00E04C1F" w:rsidRDefault="001958DB" w:rsidP="001958DB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ab/>
      </w: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ab/>
      </w: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ab/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topRight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int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topRight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[0]),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int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topRight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[1]))</w:t>
      </w:r>
    </w:p>
    <w:p w14:paraId="03C647D6" w14:textId="77777777" w:rsidR="001958DB" w:rsidRPr="00E04C1F" w:rsidRDefault="001958DB" w:rsidP="001958DB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ab/>
      </w: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ab/>
      </w: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ab/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bottomRight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int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bottomRight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[0]),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int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bottomRight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[1]))</w:t>
      </w:r>
    </w:p>
    <w:p w14:paraId="68BE84E7" w14:textId="77777777" w:rsidR="001958DB" w:rsidRPr="00E04C1F" w:rsidRDefault="001958DB" w:rsidP="001958DB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ab/>
      </w: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ab/>
      </w: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ab/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bottomLeft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int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bottomLeft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[0]),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int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bottomLeft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[1]))</w:t>
      </w:r>
    </w:p>
    <w:p w14:paraId="6FFD798B" w14:textId="77777777" w:rsidR="001958DB" w:rsidRPr="00E04C1F" w:rsidRDefault="001958DB" w:rsidP="001958DB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ab/>
      </w: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ab/>
      </w: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ab/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topLeft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int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topLeft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[0]),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int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topLeft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[1]))</w:t>
      </w:r>
    </w:p>
    <w:p w14:paraId="6A2CAB5A" w14:textId="3C2D309A" w:rsidR="001958DB" w:rsidRPr="00E04C1F" w:rsidRDefault="001958DB" w:rsidP="001958DB">
      <w:pPr>
        <w:pStyle w:val="fbemetinskkgirintisiz"/>
        <w:ind w:firstLine="284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   </w:t>
      </w: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# </w:t>
      </w:r>
      <w:proofErr w:type="gramStart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draw</w:t>
      </w:r>
      <w:proofErr w:type="gramEnd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the bounding box of the </w:t>
      </w:r>
      <w:proofErr w:type="spellStart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ArU</w:t>
      </w:r>
      <w:r w:rsidR="0077760B"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c</w:t>
      </w: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o</w:t>
      </w:r>
      <w:proofErr w:type="spellEnd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detection</w:t>
      </w:r>
    </w:p>
    <w:p w14:paraId="4EB67E3A" w14:textId="77777777" w:rsidR="001958DB" w:rsidRPr="00E04C1F" w:rsidRDefault="001958DB" w:rsidP="001958DB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ab/>
      </w: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ab/>
      </w: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ab/>
        <w:t>cv2.line(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frame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topLeft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topRight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, (0, 255, 0), 2)</w:t>
      </w:r>
    </w:p>
    <w:p w14:paraId="4A154B70" w14:textId="77777777" w:rsidR="001958DB" w:rsidRPr="00E04C1F" w:rsidRDefault="001958DB" w:rsidP="001958DB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ab/>
      </w: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ab/>
      </w: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ab/>
        <w:t>cv2.line(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frame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topRight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bottomRight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, (0, 255, 0), 2)</w:t>
      </w:r>
    </w:p>
    <w:p w14:paraId="2DFBF5C2" w14:textId="77777777" w:rsidR="001958DB" w:rsidRPr="00E04C1F" w:rsidRDefault="001958DB" w:rsidP="001958DB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ab/>
      </w: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ab/>
      </w: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ab/>
        <w:t>cv2.line(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frame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bottomRight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bottomLeft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, (0, 255, 0), 2)</w:t>
      </w:r>
    </w:p>
    <w:p w14:paraId="360FE6CC" w14:textId="77777777" w:rsidR="001958DB" w:rsidRPr="00E04C1F" w:rsidRDefault="001958DB" w:rsidP="001958DB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ab/>
      </w: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ab/>
      </w: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ab/>
        <w:t>cv2.line(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frame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bottomLeft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topLeft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, (0, 255, 0), 2)</w:t>
      </w:r>
    </w:p>
    <w:p w14:paraId="1B15F95A" w14:textId="7DC0C832" w:rsidR="001958DB" w:rsidRPr="00E04C1F" w:rsidRDefault="001958DB" w:rsidP="001958DB">
      <w:pPr>
        <w:pStyle w:val="fbemetinskkgirintisiz"/>
        <w:ind w:firstLine="284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ab/>
      </w: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ab/>
      </w: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# compute and draw the center (x, y)-coordinates of the</w:t>
      </w:r>
    </w:p>
    <w:p w14:paraId="350BB1FC" w14:textId="2E63D5A1" w:rsidR="001958DB" w:rsidRPr="00E04C1F" w:rsidRDefault="001958DB" w:rsidP="001958DB">
      <w:pPr>
        <w:pStyle w:val="fbemetinskkgirintisiz"/>
        <w:ind w:firstLine="284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ab/>
      </w: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ab/>
      </w: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# </w:t>
      </w:r>
      <w:proofErr w:type="spellStart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ArUco</w:t>
      </w:r>
      <w:proofErr w:type="spellEnd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marker</w:t>
      </w:r>
    </w:p>
    <w:p w14:paraId="1CB7E48B" w14:textId="77777777" w:rsidR="001958DB" w:rsidRPr="00E04C1F" w:rsidRDefault="001958DB" w:rsidP="001958DB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ab/>
      </w: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ab/>
      </w: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ab/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cX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int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topLeft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[0] +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bottomRight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[0]) / 2.0)</w:t>
      </w:r>
    </w:p>
    <w:p w14:paraId="55C773B9" w14:textId="77777777" w:rsidR="001958DB" w:rsidRPr="00E04C1F" w:rsidRDefault="001958DB" w:rsidP="001958DB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ab/>
      </w: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ab/>
      </w: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ab/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cY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int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topLeft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[1] +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bottomRight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[1]) / 2.0)</w:t>
      </w:r>
    </w:p>
    <w:p w14:paraId="5FAF6822" w14:textId="77777777" w:rsidR="001958DB" w:rsidRPr="00E04C1F" w:rsidRDefault="001958DB" w:rsidP="001958DB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ab/>
      </w: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ab/>
      </w: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ab/>
        <w:t>cv2.circle(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frame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, 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cX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cY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), 4, (0, 0, 255), -1)</w:t>
      </w:r>
    </w:p>
    <w:p w14:paraId="673AB7B7" w14:textId="72243A92" w:rsidR="001958DB" w:rsidRPr="00E04C1F" w:rsidRDefault="001958DB" w:rsidP="001958DB">
      <w:pPr>
        <w:pStyle w:val="fbemetinskkgirintisiz"/>
        <w:ind w:firstLine="284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ab/>
      </w: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ab/>
      </w: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# </w:t>
      </w:r>
      <w:proofErr w:type="gramStart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draw</w:t>
      </w:r>
      <w:proofErr w:type="gramEnd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the </w:t>
      </w:r>
      <w:proofErr w:type="spellStart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ArUco</w:t>
      </w:r>
      <w:proofErr w:type="spellEnd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marker ID on the frame</w:t>
      </w:r>
    </w:p>
    <w:p w14:paraId="52A6DFBD" w14:textId="77777777" w:rsidR="001958DB" w:rsidRPr="00E04C1F" w:rsidRDefault="001958DB" w:rsidP="001958DB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ab/>
      </w: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ab/>
      </w: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ab/>
        <w:t>cv2.putText(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frame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str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markerID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),</w:t>
      </w:r>
    </w:p>
    <w:p w14:paraId="66E243F4" w14:textId="77777777" w:rsidR="001958DB" w:rsidRPr="00E04C1F" w:rsidRDefault="001958DB" w:rsidP="001958DB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ab/>
      </w: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ab/>
      </w: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ab/>
      </w: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ab/>
        <w:t>(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topLeft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[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0],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topLeft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[1] - 15),</w:t>
      </w:r>
    </w:p>
    <w:p w14:paraId="1155CFDE" w14:textId="77777777" w:rsidR="001958DB" w:rsidRPr="00E04C1F" w:rsidRDefault="001958DB" w:rsidP="001958DB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ab/>
      </w: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ab/>
      </w: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ab/>
      </w: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ab/>
        <w:t>cv2.FONT_HERSHEY_SIMPLEX,</w:t>
      </w:r>
    </w:p>
    <w:p w14:paraId="24144487" w14:textId="77777777" w:rsidR="001958DB" w:rsidRPr="00E04C1F" w:rsidRDefault="001958DB" w:rsidP="001958DB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ab/>
      </w: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ab/>
      </w: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ab/>
      </w: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ab/>
        <w:t>0.5, (0, 255, 0), 2)</w:t>
      </w:r>
    </w:p>
    <w:p w14:paraId="3895B075" w14:textId="1866636E" w:rsidR="001958DB" w:rsidRPr="00E04C1F" w:rsidRDefault="001958DB" w:rsidP="001958DB">
      <w:pPr>
        <w:pStyle w:val="fbemetinskkgirintisiz"/>
        <w:ind w:firstLine="284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# </w:t>
      </w:r>
      <w:proofErr w:type="gramStart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show</w:t>
      </w:r>
      <w:proofErr w:type="gramEnd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the output frame</w:t>
      </w:r>
    </w:p>
    <w:p w14:paraId="619F41EF" w14:textId="77777777" w:rsidR="001958DB" w:rsidRPr="00E04C1F" w:rsidRDefault="001958DB" w:rsidP="001958DB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ab/>
        <w:t>cv2.imshow("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Frame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",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frame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)</w:t>
      </w:r>
    </w:p>
    <w:p w14:paraId="35B147F7" w14:textId="77777777" w:rsidR="001958DB" w:rsidRPr="00E04C1F" w:rsidRDefault="001958DB" w:rsidP="001958DB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ab/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key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cv2.waitKey(1) &amp; 0xFF</w:t>
      </w:r>
    </w:p>
    <w:p w14:paraId="6D2295E9" w14:textId="0A5748E2" w:rsidR="001958DB" w:rsidRPr="00E04C1F" w:rsidRDefault="001958DB" w:rsidP="001958DB">
      <w:pPr>
        <w:pStyle w:val="fbemetinskkgirintisiz"/>
        <w:ind w:firstLine="284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# </w:t>
      </w:r>
      <w:proofErr w:type="gramStart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if</w:t>
      </w:r>
      <w:proofErr w:type="gramEnd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the `q` key was pressed, break from the loop</w:t>
      </w:r>
    </w:p>
    <w:p w14:paraId="62DDFAE9" w14:textId="77777777" w:rsidR="001958DB" w:rsidRPr="00E04C1F" w:rsidRDefault="001958DB" w:rsidP="001958DB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ab/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if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key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==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ord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("q"):</w:t>
      </w:r>
    </w:p>
    <w:p w14:paraId="78EFB2CE" w14:textId="77777777" w:rsidR="001958DB" w:rsidRPr="00E04C1F" w:rsidRDefault="001958DB" w:rsidP="001958DB">
      <w:pPr>
        <w:pStyle w:val="fbemetinskkgirintisiz"/>
        <w:pBdr>
          <w:bottom w:val="single" w:sz="6" w:space="1" w:color="auto"/>
        </w:pBdr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ab/>
      </w: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ab/>
      </w:r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break</w:t>
      </w:r>
      <w:proofErr w:type="gramEnd"/>
    </w:p>
    <w:p w14:paraId="34BEF2CB" w14:textId="77777777" w:rsidR="00925E3D" w:rsidRPr="00E04C1F" w:rsidRDefault="00925E3D" w:rsidP="00925E3D">
      <w:pPr>
        <w:pStyle w:val="fbemetinskk"/>
        <w:rPr>
          <w:rFonts w:asciiTheme="minorHAnsi" w:hAnsiTheme="minorHAnsi" w:cstheme="minorHAnsi"/>
          <w:szCs w:val="24"/>
        </w:rPr>
      </w:pPr>
    </w:p>
    <w:p w14:paraId="32879AE8" w14:textId="77777777" w:rsidR="001958DB" w:rsidRPr="00E04C1F" w:rsidRDefault="001958DB" w:rsidP="001958DB">
      <w:pPr>
        <w:pStyle w:val="fbemetinskkgirintisiz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# cleanup</w:t>
      </w:r>
    </w:p>
    <w:p w14:paraId="174E78AC" w14:textId="77777777" w:rsidR="001958DB" w:rsidRPr="00E04C1F" w:rsidRDefault="001958DB" w:rsidP="001958DB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cv2.destroyAllWindows()</w:t>
      </w:r>
    </w:p>
    <w:p w14:paraId="58B0EA84" w14:textId="0732350A" w:rsidR="001958DB" w:rsidRPr="00E04C1F" w:rsidRDefault="001958DB" w:rsidP="001958DB">
      <w:pPr>
        <w:pStyle w:val="fbemetinskkgirintisiz"/>
        <w:pBdr>
          <w:bottom w:val="single" w:sz="6" w:space="1" w:color="auto"/>
        </w:pBdr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vs.stop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()</w:t>
      </w:r>
    </w:p>
    <w:p w14:paraId="2C297A67" w14:textId="4AF23C06" w:rsidR="001958DB" w:rsidRPr="00E04C1F" w:rsidRDefault="001958DB" w:rsidP="00925E3D">
      <w:pPr>
        <w:pStyle w:val="fbemetinskkgirintisiz"/>
        <w:jc w:val="left"/>
        <w:rPr>
          <w:rFonts w:asciiTheme="minorHAnsi" w:hAnsiTheme="minorHAnsi" w:cstheme="minorHAnsi"/>
          <w:szCs w:val="24"/>
        </w:rPr>
      </w:pPr>
      <w:r w:rsidRPr="00E04C1F">
        <w:rPr>
          <w:rFonts w:asciiTheme="minorHAnsi" w:hAnsiTheme="minorHAnsi" w:cstheme="minorHAnsi"/>
          <w:i/>
          <w:color w:val="7F7F7F" w:themeColor="text1" w:themeTint="80"/>
          <w:szCs w:val="24"/>
        </w:rPr>
        <w:br w:type="page"/>
      </w:r>
    </w:p>
    <w:p w14:paraId="1F0B1505" w14:textId="6CBF8116" w:rsidR="001958DB" w:rsidRPr="00E04C1F" w:rsidRDefault="001958DB" w:rsidP="005A1464">
      <w:pPr>
        <w:pStyle w:val="Heading3"/>
        <w:rPr>
          <w:rFonts w:asciiTheme="minorHAnsi" w:hAnsiTheme="minorHAnsi" w:cstheme="minorHAnsi"/>
          <w:szCs w:val="24"/>
        </w:rPr>
      </w:pPr>
      <w:bookmarkStart w:id="6" w:name="_Toc155735651"/>
      <w:r w:rsidRPr="00E04C1F">
        <w:rPr>
          <w:rFonts w:asciiTheme="minorHAnsi" w:hAnsiTheme="minorHAnsi" w:cstheme="minorHAnsi"/>
          <w:szCs w:val="24"/>
        </w:rPr>
        <w:lastRenderedPageBreak/>
        <w:t>Screenshots of Execution</w:t>
      </w:r>
      <w:bookmarkEnd w:id="6"/>
    </w:p>
    <w:p w14:paraId="61B92115" w14:textId="238C6DC4" w:rsidR="00D94FE7" w:rsidRPr="00E04C1F" w:rsidRDefault="00D94FE7" w:rsidP="00D94FE7">
      <w:pPr>
        <w:jc w:val="left"/>
        <w:rPr>
          <w:rFonts w:asciiTheme="minorHAnsi" w:hAnsiTheme="minorHAnsi" w:cstheme="minorHAnsi"/>
          <w:szCs w:val="24"/>
        </w:rPr>
      </w:pPr>
      <w:r w:rsidRPr="00E04C1F">
        <w:rPr>
          <w:rFonts w:asciiTheme="minorHAnsi" w:hAnsiTheme="minorHAnsi" w:cstheme="minorHAnsi"/>
          <w:noProof/>
          <w:szCs w:val="24"/>
        </w:rPr>
        <w:drawing>
          <wp:anchor distT="0" distB="0" distL="114300" distR="114300" simplePos="0" relativeHeight="251661312" behindDoc="1" locked="0" layoutInCell="1" allowOverlap="1" wp14:anchorId="6C050C02" wp14:editId="11AF8353">
            <wp:simplePos x="0" y="0"/>
            <wp:positionH relativeFrom="margin">
              <wp:posOffset>3550285</wp:posOffset>
            </wp:positionH>
            <wp:positionV relativeFrom="paragraph">
              <wp:posOffset>448945</wp:posOffset>
            </wp:positionV>
            <wp:extent cx="2377440" cy="3139440"/>
            <wp:effectExtent l="0" t="0" r="3810" b="3810"/>
            <wp:wrapTight wrapText="bothSides">
              <wp:wrapPolygon edited="0">
                <wp:start x="0" y="0"/>
                <wp:lineTo x="0" y="21495"/>
                <wp:lineTo x="21462" y="21495"/>
                <wp:lineTo x="21462" y="0"/>
                <wp:lineTo x="0" y="0"/>
              </wp:wrapPolygon>
            </wp:wrapTight>
            <wp:docPr id="54388645" name="Picture 1" descr="A hand holding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88645" name="Picture 1" descr="A hand holding a cell phon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4C1F">
        <w:rPr>
          <w:rFonts w:asciiTheme="minorHAnsi" w:hAnsiTheme="minorHAnsi" w:cstheme="minorHAnsi"/>
          <w:noProof/>
          <w:szCs w:val="24"/>
        </w:rPr>
        <w:drawing>
          <wp:anchor distT="0" distB="0" distL="114300" distR="114300" simplePos="0" relativeHeight="251660288" behindDoc="1" locked="0" layoutInCell="1" allowOverlap="1" wp14:anchorId="2081AF9A" wp14:editId="4BA19A76">
            <wp:simplePos x="0" y="0"/>
            <wp:positionH relativeFrom="margin">
              <wp:posOffset>-7620</wp:posOffset>
            </wp:positionH>
            <wp:positionV relativeFrom="paragraph">
              <wp:posOffset>424180</wp:posOffset>
            </wp:positionV>
            <wp:extent cx="2377440" cy="3154680"/>
            <wp:effectExtent l="0" t="0" r="3810" b="7620"/>
            <wp:wrapTopAndBottom/>
            <wp:docPr id="2122208778" name="Picture 1" descr="A hand holding a phone with a 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208778" name="Picture 1" descr="A hand holding a phone with a qr cod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04C1F">
        <w:rPr>
          <w:rFonts w:asciiTheme="minorHAnsi" w:hAnsiTheme="minorHAnsi" w:cstheme="minorHAnsi"/>
          <w:noProof/>
          <w:szCs w:val="24"/>
        </w:rPr>
        <w:drawing>
          <wp:anchor distT="0" distB="0" distL="114300" distR="114300" simplePos="0" relativeHeight="251662336" behindDoc="1" locked="0" layoutInCell="1" allowOverlap="1" wp14:anchorId="60D3C2BD" wp14:editId="06176C47">
            <wp:simplePos x="0" y="0"/>
            <wp:positionH relativeFrom="margin">
              <wp:posOffset>-53340</wp:posOffset>
            </wp:positionH>
            <wp:positionV relativeFrom="paragraph">
              <wp:posOffset>3838575</wp:posOffset>
            </wp:positionV>
            <wp:extent cx="2476500" cy="3007995"/>
            <wp:effectExtent l="0" t="0" r="0" b="1905"/>
            <wp:wrapTopAndBottom/>
            <wp:docPr id="1881920788" name="Picture 1" descr="A hand holding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920788" name="Picture 1" descr="A hand holding a phon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4C1F">
        <w:rPr>
          <w:rFonts w:asciiTheme="minorHAnsi" w:hAnsiTheme="minorHAnsi" w:cstheme="minorHAnsi"/>
          <w:noProof/>
          <w:szCs w:val="24"/>
        </w:rPr>
        <w:drawing>
          <wp:anchor distT="0" distB="0" distL="114300" distR="114300" simplePos="0" relativeHeight="251663360" behindDoc="1" locked="0" layoutInCell="1" allowOverlap="1" wp14:anchorId="68E16641" wp14:editId="6AACE699">
            <wp:simplePos x="0" y="0"/>
            <wp:positionH relativeFrom="margin">
              <wp:posOffset>3546475</wp:posOffset>
            </wp:positionH>
            <wp:positionV relativeFrom="paragraph">
              <wp:posOffset>3817620</wp:posOffset>
            </wp:positionV>
            <wp:extent cx="2385060" cy="3028950"/>
            <wp:effectExtent l="0" t="0" r="0" b="0"/>
            <wp:wrapTight wrapText="bothSides">
              <wp:wrapPolygon edited="0">
                <wp:start x="0" y="0"/>
                <wp:lineTo x="0" y="21464"/>
                <wp:lineTo x="21393" y="21464"/>
                <wp:lineTo x="21393" y="0"/>
                <wp:lineTo x="0" y="0"/>
              </wp:wrapPolygon>
            </wp:wrapTight>
            <wp:docPr id="610219584" name="Picture 1" descr="A hand holding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219584" name="Picture 1" descr="A hand holding a cell phon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04654D3" w14:textId="77777777" w:rsidR="00D94FE7" w:rsidRPr="00E04C1F" w:rsidRDefault="00D94FE7" w:rsidP="00D94FE7">
      <w:pPr>
        <w:jc w:val="left"/>
        <w:rPr>
          <w:rFonts w:asciiTheme="minorHAnsi" w:hAnsiTheme="minorHAnsi" w:cstheme="minorHAnsi"/>
          <w:szCs w:val="24"/>
        </w:rPr>
      </w:pPr>
    </w:p>
    <w:p w14:paraId="68AE12FC" w14:textId="1E9BCAFC" w:rsidR="00A375A7" w:rsidRPr="00E04C1F" w:rsidRDefault="00A375A7" w:rsidP="00D94FE7">
      <w:pPr>
        <w:jc w:val="left"/>
        <w:rPr>
          <w:rFonts w:asciiTheme="minorHAnsi" w:hAnsiTheme="minorHAnsi" w:cstheme="minorHAnsi"/>
          <w:szCs w:val="24"/>
        </w:rPr>
      </w:pPr>
      <w:r w:rsidRPr="00E04C1F">
        <w:rPr>
          <w:rFonts w:asciiTheme="minorHAnsi" w:hAnsiTheme="minorHAnsi" w:cstheme="minorHAnsi"/>
          <w:szCs w:val="24"/>
        </w:rPr>
        <w:t>It can also work in dark environments</w:t>
      </w:r>
      <w:r w:rsidR="0077760B" w:rsidRPr="00E04C1F">
        <w:rPr>
          <w:rFonts w:asciiTheme="minorHAnsi" w:hAnsiTheme="minorHAnsi" w:cstheme="minorHAnsi"/>
          <w:szCs w:val="24"/>
        </w:rPr>
        <w:t>.</w:t>
      </w:r>
      <w:r w:rsidRPr="00E04C1F">
        <w:rPr>
          <w:rFonts w:asciiTheme="minorHAnsi" w:hAnsiTheme="minorHAnsi" w:cstheme="minorHAnsi"/>
          <w:szCs w:val="24"/>
        </w:rPr>
        <w:br w:type="page"/>
      </w:r>
    </w:p>
    <w:p w14:paraId="4B56D554" w14:textId="570ED548" w:rsidR="00A375A7" w:rsidRPr="00E04C1F" w:rsidRDefault="00A375A7" w:rsidP="005A1464">
      <w:pPr>
        <w:pStyle w:val="Heading2"/>
        <w:rPr>
          <w:szCs w:val="24"/>
        </w:rPr>
      </w:pPr>
      <w:bookmarkStart w:id="7" w:name="_Toc155735652"/>
      <w:r w:rsidRPr="00E04C1F">
        <w:rPr>
          <w:szCs w:val="24"/>
        </w:rPr>
        <w:lastRenderedPageBreak/>
        <w:t>AUGMENTED REALITY WITH ARUCO MARKER</w:t>
      </w:r>
      <w:r w:rsidR="00D67EDD" w:rsidRPr="00E04C1F">
        <w:rPr>
          <w:szCs w:val="24"/>
        </w:rPr>
        <w:t>S</w:t>
      </w:r>
      <w:bookmarkEnd w:id="7"/>
    </w:p>
    <w:p w14:paraId="52536552" w14:textId="77777777" w:rsidR="00D67EDD" w:rsidRPr="00E04C1F" w:rsidRDefault="00D67EDD" w:rsidP="00D67EDD">
      <w:pPr>
        <w:rPr>
          <w:rFonts w:asciiTheme="minorHAnsi" w:hAnsiTheme="minorHAnsi" w:cstheme="minorHAnsi"/>
          <w:szCs w:val="24"/>
        </w:rPr>
      </w:pPr>
      <w:r w:rsidRPr="00E04C1F">
        <w:rPr>
          <w:rFonts w:asciiTheme="minorHAnsi" w:hAnsiTheme="minorHAnsi" w:cstheme="minorHAnsi"/>
          <w:szCs w:val="24"/>
        </w:rPr>
        <w:t xml:space="preserve">Required Libraries: OpenCV, </w:t>
      </w:r>
      <w:proofErr w:type="spellStart"/>
      <w:r w:rsidRPr="00E04C1F">
        <w:rPr>
          <w:rFonts w:asciiTheme="minorHAnsi" w:hAnsiTheme="minorHAnsi" w:cstheme="minorHAnsi"/>
          <w:szCs w:val="24"/>
        </w:rPr>
        <w:t>Numpy</w:t>
      </w:r>
      <w:proofErr w:type="spellEnd"/>
      <w:r w:rsidRPr="00E04C1F">
        <w:rPr>
          <w:rFonts w:asciiTheme="minorHAnsi" w:hAnsiTheme="minorHAnsi" w:cstheme="minorHAnsi"/>
          <w:szCs w:val="24"/>
        </w:rPr>
        <w:t xml:space="preserve">, </w:t>
      </w:r>
      <w:proofErr w:type="spellStart"/>
      <w:proofErr w:type="gramStart"/>
      <w:r w:rsidRPr="00E04C1F">
        <w:rPr>
          <w:rFonts w:asciiTheme="minorHAnsi" w:hAnsiTheme="minorHAnsi" w:cstheme="minorHAnsi"/>
          <w:szCs w:val="24"/>
        </w:rPr>
        <w:t>imutils</w:t>
      </w:r>
      <w:proofErr w:type="spellEnd"/>
      <w:proofErr w:type="gramEnd"/>
    </w:p>
    <w:p w14:paraId="61111884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# </w:t>
      </w:r>
      <w:proofErr w:type="gramStart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import</w:t>
      </w:r>
      <w:proofErr w:type="gramEnd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the necessary packages</w:t>
      </w:r>
    </w:p>
    <w:p w14:paraId="67E67776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import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numpy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as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np</w:t>
      </w:r>
      <w:proofErr w:type="spellEnd"/>
    </w:p>
    <w:p w14:paraId="0F81DF35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import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cv2</w:t>
      </w:r>
    </w:p>
    <w:p w14:paraId="045CB8F8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from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imutils.video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import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VideoStream</w:t>
      </w:r>
      <w:proofErr w:type="spellEnd"/>
    </w:p>
    <w:p w14:paraId="7430A4DC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from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collections import deque</w:t>
      </w:r>
    </w:p>
    <w:p w14:paraId="0931708E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import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imutils</w:t>
      </w:r>
      <w:proofErr w:type="spellEnd"/>
    </w:p>
    <w:p w14:paraId="48B7A8F7" w14:textId="77777777" w:rsidR="00925E3D" w:rsidRPr="00E04C1F" w:rsidRDefault="00925E3D" w:rsidP="00925E3D">
      <w:pPr>
        <w:pStyle w:val="fbemetinskkgirintisiz"/>
        <w:pBdr>
          <w:bottom w:val="single" w:sz="6" w:space="1" w:color="auto"/>
        </w:pBdr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import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time</w:t>
      </w:r>
    </w:p>
    <w:p w14:paraId="078C6B69" w14:textId="77777777" w:rsidR="00925E3D" w:rsidRPr="00E04C1F" w:rsidRDefault="00925E3D" w:rsidP="00925E3D">
      <w:pPr>
        <w:pStyle w:val="fbemetinskk"/>
        <w:rPr>
          <w:rFonts w:asciiTheme="minorHAnsi" w:hAnsiTheme="minorHAnsi" w:cstheme="minorHAnsi"/>
          <w:szCs w:val="24"/>
        </w:rPr>
      </w:pPr>
    </w:p>
    <w:p w14:paraId="6891177F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# Function to calculate frames per second (FPS)</w:t>
      </w:r>
    </w:p>
    <w:p w14:paraId="213F4D3D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def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calculate_fps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start_time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num_frames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):</w:t>
      </w:r>
    </w:p>
    <w:p w14:paraId="1482D86E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elapsed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_time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time.time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() -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start_time</w:t>
      </w:r>
      <w:proofErr w:type="spellEnd"/>
    </w:p>
    <w:p w14:paraId="7AB5C16F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fps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num_frames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/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elapsed_time</w:t>
      </w:r>
      <w:proofErr w:type="spellEnd"/>
    </w:p>
    <w:p w14:paraId="29CAB87C" w14:textId="77777777" w:rsidR="00925E3D" w:rsidRPr="00E04C1F" w:rsidRDefault="00925E3D" w:rsidP="00925E3D">
      <w:pPr>
        <w:pStyle w:val="fbemetinskkgirintisiz"/>
        <w:pBdr>
          <w:bottom w:val="single" w:sz="6" w:space="1" w:color="auto"/>
        </w:pBdr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return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fps</w:t>
      </w:r>
      <w:proofErr w:type="spellEnd"/>
    </w:p>
    <w:p w14:paraId="1C32D15E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</w:p>
    <w:p w14:paraId="604C9704" w14:textId="1F26525F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# </w:t>
      </w:r>
      <w:proofErr w:type="gramStart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initialize</w:t>
      </w:r>
      <w:proofErr w:type="gramEnd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our cached reference points</w:t>
      </w:r>
    </w:p>
    <w:p w14:paraId="56418C09" w14:textId="06C4F3AD" w:rsidR="00925E3D" w:rsidRPr="00E04C1F" w:rsidRDefault="00925E3D" w:rsidP="00D50B47">
      <w:pPr>
        <w:pStyle w:val="fbemetinskkgirintisiz"/>
        <w:pBdr>
          <w:bottom w:val="single" w:sz="6" w:space="1" w:color="auto"/>
        </w:pBdr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CACHED_REF_PTS =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None</w:t>
      </w:r>
      <w:proofErr w:type="spellEnd"/>
    </w:p>
    <w:p w14:paraId="391EEA7F" w14:textId="77777777" w:rsidR="00D50B47" w:rsidRPr="00E04C1F" w:rsidRDefault="00D50B47" w:rsidP="00D50B47">
      <w:pPr>
        <w:pStyle w:val="fbemetinskk"/>
        <w:ind w:firstLine="0"/>
        <w:rPr>
          <w:rFonts w:asciiTheme="minorHAnsi" w:hAnsiTheme="minorHAnsi" w:cstheme="minorHAnsi"/>
          <w:szCs w:val="24"/>
        </w:rPr>
      </w:pPr>
    </w:p>
    <w:p w14:paraId="588CAF4C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def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find_and_warp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frame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source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cornerIDs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arucoDetector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marker_corners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marker_ids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rejected_candidates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useCache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=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False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):</w:t>
      </w:r>
    </w:p>
    <w:p w14:paraId="282DE08F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</w:t>
      </w: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# </w:t>
      </w:r>
      <w:proofErr w:type="gramStart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grab</w:t>
      </w:r>
      <w:proofErr w:type="gramEnd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a reference to our cached reference points</w:t>
      </w:r>
    </w:p>
    <w:p w14:paraId="030CA1A6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</w:t>
      </w:r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global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CACHED_REF_PTS</w:t>
      </w:r>
    </w:p>
    <w:p w14:paraId="16A20CAA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</w:t>
      </w:r>
    </w:p>
    <w:p w14:paraId="61CC8171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</w:t>
      </w: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# </w:t>
      </w:r>
      <w:proofErr w:type="gramStart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grab</w:t>
      </w:r>
      <w:proofErr w:type="gramEnd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the width and height of the frame and source image, respectively</w:t>
      </w:r>
    </w:p>
    <w:p w14:paraId="7D8EB8EB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(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imgH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imgW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) =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frame.shape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[:2]</w:t>
      </w:r>
    </w:p>
    <w:p w14:paraId="67590CA6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(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srcH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srcW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) =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source.shape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[:2]</w:t>
      </w:r>
    </w:p>
    <w:p w14:paraId="5E47311E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</w:t>
      </w:r>
    </w:p>
    <w:p w14:paraId="6C342C8E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</w:t>
      </w: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# </w:t>
      </w:r>
      <w:proofErr w:type="gramStart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detect</w:t>
      </w:r>
      <w:proofErr w:type="gramEnd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AruCo</w:t>
      </w:r>
      <w:proofErr w:type="spellEnd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markers in the input frame</w:t>
      </w:r>
    </w:p>
    <w:p w14:paraId="289E2991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(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corners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ids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rejected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) =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arucoDetector.detectMarkers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frame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marker_corners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np.array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marker_ids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),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rejected_candidates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)</w:t>
      </w:r>
    </w:p>
    <w:p w14:paraId="56AD5B64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</w:t>
      </w:r>
    </w:p>
    <w:p w14:paraId="5398029D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</w:t>
      </w: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# </w:t>
      </w:r>
      <w:proofErr w:type="gramStart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if</w:t>
      </w:r>
      <w:proofErr w:type="gramEnd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we *did not* find our four </w:t>
      </w:r>
      <w:proofErr w:type="spellStart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ArUco</w:t>
      </w:r>
      <w:proofErr w:type="spellEnd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markers, initialize an</w:t>
      </w:r>
    </w:p>
    <w:p w14:paraId="09A92179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</w:t>
      </w: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# empty IDs list, </w:t>
      </w:r>
      <w:proofErr w:type="gramStart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otherwise</w:t>
      </w:r>
      <w:proofErr w:type="gramEnd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flatten the ID list</w:t>
      </w:r>
    </w:p>
    <w:p w14:paraId="3875C9AB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ids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np.array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([])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if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len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corners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) != 4 else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ids.flatten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()</w:t>
      </w:r>
    </w:p>
    <w:p w14:paraId="19C66D21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</w:t>
      </w:r>
    </w:p>
    <w:p w14:paraId="6C5553D1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</w:t>
      </w: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# </w:t>
      </w:r>
      <w:proofErr w:type="gramStart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initialize</w:t>
      </w:r>
      <w:proofErr w:type="gramEnd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our list of reference points</w:t>
      </w:r>
    </w:p>
    <w:p w14:paraId="207D680C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refPts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[]</w:t>
      </w:r>
    </w:p>
    <w:p w14:paraId="060D563A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</w:t>
      </w:r>
    </w:p>
    <w:p w14:paraId="48B19595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</w:t>
      </w: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# loop over the IDs of the </w:t>
      </w:r>
      <w:proofErr w:type="spellStart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ArUco</w:t>
      </w:r>
      <w:proofErr w:type="spellEnd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markers in top-left,</w:t>
      </w:r>
    </w:p>
    <w:p w14:paraId="5FC45CE7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   # top-right, bottom-right, and bottom-left order</w:t>
      </w:r>
    </w:p>
    <w:p w14:paraId="0B2CF9B7" w14:textId="49FDF06C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for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i in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cornerIDs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:</w:t>
      </w:r>
    </w:p>
    <w:p w14:paraId="17DDFD26" w14:textId="3A4550FB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</w:t>
      </w: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# </w:t>
      </w:r>
      <w:proofErr w:type="gramStart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grab</w:t>
      </w:r>
      <w:proofErr w:type="gramEnd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the index of the corner with the current ID</w:t>
      </w: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br w:type="page"/>
      </w:r>
    </w:p>
    <w:p w14:paraId="263E37D4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</w:p>
    <w:p w14:paraId="2E8ECC29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</w:t>
      </w:r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j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np.squeeze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np.where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ids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== i))</w:t>
      </w:r>
    </w:p>
    <w:p w14:paraId="373B09CD" w14:textId="77777777" w:rsidR="00925E3D" w:rsidRPr="00E04C1F" w:rsidRDefault="00925E3D" w:rsidP="00925E3D">
      <w:pPr>
        <w:pStyle w:val="fbemetinskkgirintisiz"/>
        <w:rPr>
          <w:rFonts w:asciiTheme="minorHAnsi" w:hAnsiTheme="minorHAnsi" w:cstheme="minorHAnsi"/>
          <w:szCs w:val="24"/>
        </w:rPr>
      </w:pPr>
      <w:r w:rsidRPr="00E04C1F">
        <w:rPr>
          <w:rFonts w:asciiTheme="minorHAnsi" w:eastAsiaTheme="minorHAnsi" w:hAnsiTheme="minorHAnsi" w:cstheme="minorHAnsi"/>
          <w:szCs w:val="24"/>
        </w:rPr>
        <w:t xml:space="preserve">        </w:t>
      </w:r>
    </w:p>
    <w:p w14:paraId="6EF3CD32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       # </w:t>
      </w:r>
      <w:proofErr w:type="gramStart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if</w:t>
      </w:r>
      <w:proofErr w:type="gramEnd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we receive an empty list instead of an integer index,</w:t>
      </w:r>
    </w:p>
    <w:p w14:paraId="1A13DB32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       # </w:t>
      </w:r>
      <w:proofErr w:type="gramStart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then</w:t>
      </w:r>
      <w:proofErr w:type="gramEnd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we could not find the marker with the current ID</w:t>
      </w:r>
    </w:p>
    <w:p w14:paraId="06CCD387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if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j.size == 0:</w:t>
      </w:r>
    </w:p>
    <w:p w14:paraId="7ADB84A8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continue</w:t>
      </w:r>
      <w:proofErr w:type="spellEnd"/>
      <w:proofErr w:type="gramEnd"/>
    </w:p>
    <w:p w14:paraId="527D1E16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</w:t>
      </w:r>
    </w:p>
    <w:p w14:paraId="24F811FA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</w:t>
      </w: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# </w:t>
      </w:r>
      <w:proofErr w:type="gramStart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otherwise</w:t>
      </w:r>
      <w:proofErr w:type="gramEnd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, append the corner (x, y)-coordinates to our list</w:t>
      </w:r>
    </w:p>
    <w:p w14:paraId="5BD67172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       # of reference points</w:t>
      </w:r>
    </w:p>
    <w:p w14:paraId="4CCB0325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corner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np.squeeze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corners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[j])</w:t>
      </w:r>
    </w:p>
    <w:p w14:paraId="23448F64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refPts.append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corner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)</w:t>
      </w:r>
    </w:p>
    <w:p w14:paraId="183DA6DA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</w:t>
      </w:r>
    </w:p>
    <w:p w14:paraId="1036C387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</w:t>
      </w: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# check to see if we failed to find the four </w:t>
      </w:r>
      <w:proofErr w:type="spellStart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ArUco</w:t>
      </w:r>
      <w:proofErr w:type="spellEnd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markers</w:t>
      </w:r>
    </w:p>
    <w:p w14:paraId="1FF7CCB7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if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len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refPts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) != 4:</w:t>
      </w:r>
    </w:p>
    <w:p w14:paraId="00754494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       # </w:t>
      </w:r>
      <w:proofErr w:type="gramStart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if</w:t>
      </w:r>
      <w:proofErr w:type="gramEnd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we are allowed to use cached reference points, fall</w:t>
      </w:r>
    </w:p>
    <w:p w14:paraId="2DD488CE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       # </w:t>
      </w:r>
      <w:proofErr w:type="gramStart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back</w:t>
      </w:r>
      <w:proofErr w:type="gramEnd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on them</w:t>
      </w:r>
    </w:p>
    <w:p w14:paraId="4D9112AA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if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useCache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and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CACHED_REF_PTS is not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None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:</w:t>
      </w:r>
    </w:p>
    <w:p w14:paraId="5185E234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refPts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CACHED_REF_PTS</w:t>
      </w:r>
    </w:p>
    <w:p w14:paraId="1843D057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       # </w:t>
      </w:r>
      <w:proofErr w:type="gramStart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otherwise</w:t>
      </w:r>
      <w:proofErr w:type="gramEnd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, we cannot use the cache and/or there are no</w:t>
      </w:r>
    </w:p>
    <w:p w14:paraId="7C9C5F36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       # previous cached reference points, so return early</w:t>
      </w:r>
    </w:p>
    <w:p w14:paraId="15FD9102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</w:t>
      </w:r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else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:</w:t>
      </w:r>
    </w:p>
    <w:p w14:paraId="3BB0ACE7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return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None</w:t>
      </w:r>
      <w:proofErr w:type="spellEnd"/>
    </w:p>
    <w:p w14:paraId="03E5F615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</w:t>
      </w:r>
    </w:p>
    <w:p w14:paraId="281E4724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</w:t>
      </w: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# </w:t>
      </w:r>
      <w:proofErr w:type="gramStart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if</w:t>
      </w:r>
      <w:proofErr w:type="gramEnd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we are allowed to use cached reference points, then update</w:t>
      </w:r>
    </w:p>
    <w:p w14:paraId="2C9BFCCE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   # </w:t>
      </w:r>
      <w:proofErr w:type="gramStart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the</w:t>
      </w:r>
      <w:proofErr w:type="gramEnd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cache with the current set</w:t>
      </w:r>
    </w:p>
    <w:p w14:paraId="773E44AC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if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useCache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:</w:t>
      </w:r>
    </w:p>
    <w:p w14:paraId="2ADD7285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CACHED_REF_PTS =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refPts</w:t>
      </w:r>
      <w:proofErr w:type="spellEnd"/>
    </w:p>
    <w:p w14:paraId="0C7F31DC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</w:t>
      </w:r>
    </w:p>
    <w:p w14:paraId="06A87AB9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   # </w:t>
      </w:r>
      <w:proofErr w:type="gramStart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unpack</w:t>
      </w:r>
      <w:proofErr w:type="gramEnd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our </w:t>
      </w:r>
      <w:proofErr w:type="spellStart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ArUco</w:t>
      </w:r>
      <w:proofErr w:type="spellEnd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reference points and use the reference points</w:t>
      </w:r>
    </w:p>
    <w:p w14:paraId="0878CEB9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   # to define the *destination* transform matrix, making sure the</w:t>
      </w:r>
    </w:p>
    <w:p w14:paraId="1D9F3593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   # points are specified in top-left, top-right, bottom-right, and</w:t>
      </w:r>
    </w:p>
    <w:p w14:paraId="7FD6FBE0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   # bottom-left order</w:t>
      </w:r>
    </w:p>
    <w:p w14:paraId="7589B868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(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refPtTL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refPtTR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refPtBR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refPtBL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) =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refPts</w:t>
      </w:r>
      <w:proofErr w:type="spellEnd"/>
    </w:p>
    <w:p w14:paraId="3F746DAF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dstMat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[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refPtTL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[0],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refPtTR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[1],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refPtBR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[2],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refPtBL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[3]]</w:t>
      </w:r>
    </w:p>
    <w:p w14:paraId="70A0AECF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dstMat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np.array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dstMat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)</w:t>
      </w:r>
    </w:p>
    <w:p w14:paraId="5F5F2C0A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</w:t>
      </w:r>
    </w:p>
    <w:p w14:paraId="61296AC0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   # define the transform matrix for the *source* image in top-left,</w:t>
      </w:r>
    </w:p>
    <w:p w14:paraId="0CF12FE7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   # top-right, bottom-right, and bottom-left order</w:t>
      </w:r>
    </w:p>
    <w:p w14:paraId="1BC776D4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srcMat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np.array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([[0, 0], [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srcW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, 0], [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srcW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srcH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], [0,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srcH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]])</w:t>
      </w:r>
    </w:p>
    <w:p w14:paraId="4E26688C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</w:t>
      </w:r>
    </w:p>
    <w:p w14:paraId="3285B247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   # </w:t>
      </w:r>
      <w:proofErr w:type="gramStart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compute</w:t>
      </w:r>
      <w:proofErr w:type="gramEnd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the </w:t>
      </w:r>
      <w:proofErr w:type="spellStart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homography</w:t>
      </w:r>
      <w:proofErr w:type="spellEnd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matrix and then warp the source image to</w:t>
      </w:r>
    </w:p>
    <w:p w14:paraId="4E152B74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   # </w:t>
      </w:r>
      <w:proofErr w:type="gramStart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the</w:t>
      </w:r>
      <w:proofErr w:type="gramEnd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destination based on the </w:t>
      </w:r>
      <w:proofErr w:type="spellStart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homography</w:t>
      </w:r>
      <w:proofErr w:type="spellEnd"/>
    </w:p>
    <w:p w14:paraId="1D30DCEE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(H, _) = cv2.findHomography(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srcMat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dstMat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)</w:t>
      </w:r>
    </w:p>
    <w:p w14:paraId="76985D7D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warped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cv2.warpPerspective(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source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, H, 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imgW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imgH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))</w:t>
      </w:r>
    </w:p>
    <w:p w14:paraId="4E478C1B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</w:t>
      </w:r>
    </w:p>
    <w:p w14:paraId="29D6BFDA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lastRenderedPageBreak/>
        <w:t xml:space="preserve">    </w:t>
      </w: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# </w:t>
      </w:r>
      <w:proofErr w:type="gramStart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construct</w:t>
      </w:r>
      <w:proofErr w:type="gramEnd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a mask for the source image now that the perspective</w:t>
      </w:r>
    </w:p>
    <w:p w14:paraId="2E8AD215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   # warp has taken place (we'll need this mask to copy the source</w:t>
      </w:r>
    </w:p>
    <w:p w14:paraId="1EAA38D6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   # image into the destination)</w:t>
      </w:r>
    </w:p>
    <w:p w14:paraId="03532EFB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</w:t>
      </w:r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mask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np.zeros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imgH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imgW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),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dtype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="uint8")</w:t>
      </w:r>
    </w:p>
    <w:p w14:paraId="293E005E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cv2.fillConvexPoly(mask,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dstMat.astype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("int32"), (255, 255, 255), cv2.LINE_AA)</w:t>
      </w:r>
    </w:p>
    <w:p w14:paraId="4AA0DDEF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</w:t>
      </w:r>
    </w:p>
    <w:p w14:paraId="186EE4C1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</w:t>
      </w: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# </w:t>
      </w:r>
      <w:proofErr w:type="gramStart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this</w:t>
      </w:r>
      <w:proofErr w:type="gramEnd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step is optional, but to give the source image a black</w:t>
      </w:r>
    </w:p>
    <w:p w14:paraId="714A8C2A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   # border surrounding it when applied to the source image, you</w:t>
      </w:r>
    </w:p>
    <w:p w14:paraId="53F00F1C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   # can apply a dilation operation</w:t>
      </w:r>
    </w:p>
    <w:p w14:paraId="3B8075B8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rect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cv2.getStructuringElement(cv2.MORPH_RECT, (3, 3))</w:t>
      </w:r>
    </w:p>
    <w:p w14:paraId="4A30F7CC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</w:t>
      </w:r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mask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cv2.dilate(mask,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rect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iterations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=2)</w:t>
      </w:r>
    </w:p>
    <w:p w14:paraId="539F32C9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</w:t>
      </w:r>
    </w:p>
    <w:p w14:paraId="1D6C3585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   # </w:t>
      </w:r>
      <w:proofErr w:type="gramStart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create</w:t>
      </w:r>
      <w:proofErr w:type="gramEnd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a three channel version of the mask by stacking it</w:t>
      </w:r>
    </w:p>
    <w:p w14:paraId="5B4DE364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   # depth-wise, such that we can copy the warped source image</w:t>
      </w:r>
    </w:p>
    <w:p w14:paraId="56195662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   # into the input image</w:t>
      </w:r>
    </w:p>
    <w:p w14:paraId="2513CC63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maskScaled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mask.copy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() / 255.0</w:t>
      </w:r>
    </w:p>
    <w:p w14:paraId="0394C331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maskScaled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np.dstack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([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maskScaled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] * 3)</w:t>
      </w:r>
    </w:p>
    <w:p w14:paraId="7D10DE60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</w:t>
      </w:r>
    </w:p>
    <w:p w14:paraId="0B301631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</w:t>
      </w: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# </w:t>
      </w:r>
      <w:proofErr w:type="gramStart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copy</w:t>
      </w:r>
      <w:proofErr w:type="gramEnd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the warped source image into the input image by</w:t>
      </w:r>
    </w:p>
    <w:p w14:paraId="4ED01F74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   # (1) multiplying the warped image and masked together,</w:t>
      </w:r>
    </w:p>
    <w:p w14:paraId="21539430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   # (2) then multiplying the original input image with the</w:t>
      </w:r>
    </w:p>
    <w:p w14:paraId="1E68B042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   # mask (giving more weight to the input where there</w:t>
      </w:r>
    </w:p>
    <w:p w14:paraId="313E9E02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   # *ARE NOT* masked pixels), and (3) adding the resulting</w:t>
      </w:r>
    </w:p>
    <w:p w14:paraId="4A4077E3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   # multiplications together</w:t>
      </w:r>
    </w:p>
    <w:p w14:paraId="26440C0B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warpedMultiplied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cv2.multiply(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warped.astype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("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float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"),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maskScaled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)</w:t>
      </w:r>
    </w:p>
    <w:p w14:paraId="1B8ECDE7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imageMultiplied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cv2.multiply(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frame.astype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float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), 1.0 -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maskScaled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)</w:t>
      </w:r>
    </w:p>
    <w:p w14:paraId="507DCA78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output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cv2.add(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warpedMultiplied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imageMultiplied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)</w:t>
      </w:r>
    </w:p>
    <w:p w14:paraId="04CD363D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output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output.astype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("uint8")</w:t>
      </w:r>
    </w:p>
    <w:p w14:paraId="4FA67111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</w:t>
      </w:r>
    </w:p>
    <w:p w14:paraId="3F4C67C7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   # </w:t>
      </w:r>
      <w:proofErr w:type="gramStart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return</w:t>
      </w:r>
      <w:proofErr w:type="gramEnd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the output frame to the calling function</w:t>
      </w:r>
    </w:p>
    <w:p w14:paraId="71360585" w14:textId="77777777" w:rsidR="00925E3D" w:rsidRPr="00E04C1F" w:rsidRDefault="00925E3D" w:rsidP="00925E3D">
      <w:pPr>
        <w:pStyle w:val="fbemetinskkgirintisiz"/>
        <w:pBdr>
          <w:bottom w:val="single" w:sz="6" w:space="1" w:color="auto"/>
        </w:pBdr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return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output</w:t>
      </w:r>
      <w:proofErr w:type="spellEnd"/>
    </w:p>
    <w:p w14:paraId="16A2FF9B" w14:textId="77777777" w:rsidR="00D50B47" w:rsidRPr="00E04C1F" w:rsidRDefault="00D50B47" w:rsidP="00D50B47">
      <w:pPr>
        <w:pStyle w:val="fbemetinskk"/>
        <w:ind w:firstLine="0"/>
        <w:rPr>
          <w:rFonts w:asciiTheme="minorHAnsi" w:hAnsiTheme="minorHAnsi" w:cstheme="minorHAnsi"/>
          <w:szCs w:val="24"/>
        </w:rPr>
      </w:pPr>
    </w:p>
    <w:p w14:paraId="5A1B9C56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input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_path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"AAA.mp4"</w:t>
      </w:r>
    </w:p>
    <w:p w14:paraId="70497F7B" w14:textId="77777777" w:rsidR="00925E3D" w:rsidRPr="00E04C1F" w:rsidRDefault="00925E3D" w:rsidP="00925E3D">
      <w:pPr>
        <w:pStyle w:val="fbemetinskkgirintisiz"/>
        <w:pBdr>
          <w:bottom w:val="single" w:sz="6" w:space="1" w:color="auto"/>
        </w:pBdr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use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_cache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1</w:t>
      </w:r>
    </w:p>
    <w:p w14:paraId="1078E758" w14:textId="77777777" w:rsidR="00D50B47" w:rsidRPr="00E04C1F" w:rsidRDefault="00D50B47" w:rsidP="00D50B47">
      <w:pPr>
        <w:pStyle w:val="fbemetinskk"/>
        <w:rPr>
          <w:rFonts w:asciiTheme="minorHAnsi" w:hAnsiTheme="minorHAnsi" w:cstheme="minorHAnsi"/>
          <w:szCs w:val="24"/>
        </w:rPr>
      </w:pPr>
    </w:p>
    <w:p w14:paraId="4DF53CBF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# </w:t>
      </w:r>
      <w:proofErr w:type="gramStart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load</w:t>
      </w:r>
      <w:proofErr w:type="gramEnd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the </w:t>
      </w:r>
      <w:proofErr w:type="spellStart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ArUCo</w:t>
      </w:r>
      <w:proofErr w:type="spellEnd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dictionary and grab the </w:t>
      </w:r>
      <w:proofErr w:type="spellStart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ArUCo</w:t>
      </w:r>
      <w:proofErr w:type="spellEnd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parameters</w:t>
      </w:r>
    </w:p>
    <w:p w14:paraId="54283D82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print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("[INFO] initializing marker detector...")</w:t>
      </w:r>
    </w:p>
    <w:p w14:paraId="26CC8111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marker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_ids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marker_corners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rejected_candidates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[], [], []</w:t>
      </w:r>
    </w:p>
    <w:p w14:paraId="0E801EAE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arucoDict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cv2.aruco.getPredefinedDictionary(cv2.aruco.DICT_5X5_100)</w:t>
      </w:r>
    </w:p>
    <w:p w14:paraId="6425A0D9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arucoParams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cv2.aruco.DetectorParameters()</w:t>
      </w:r>
    </w:p>
    <w:p w14:paraId="72CE4355" w14:textId="320B59D5" w:rsidR="00D50B47" w:rsidRPr="00E04C1F" w:rsidRDefault="00925E3D" w:rsidP="00D50B47">
      <w:pPr>
        <w:pStyle w:val="fbemetinskkgirintisiz"/>
        <w:pBdr>
          <w:bottom w:val="single" w:sz="6" w:space="1" w:color="auto"/>
        </w:pBdr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arucoDetector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cv2.aruco.ArucoDetector(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arucoDict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arucoParams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)</w:t>
      </w:r>
    </w:p>
    <w:p w14:paraId="755D738A" w14:textId="77777777" w:rsidR="00D50B47" w:rsidRPr="00E04C1F" w:rsidRDefault="00D50B47" w:rsidP="00925E3D">
      <w:pPr>
        <w:pStyle w:val="fbemetinskkgirintisiz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</w:p>
    <w:p w14:paraId="45C99B00" w14:textId="5DA09ABF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# </w:t>
      </w:r>
      <w:proofErr w:type="gramStart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initialize</w:t>
      </w:r>
      <w:proofErr w:type="gramEnd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the video file stream</w:t>
      </w:r>
    </w:p>
    <w:p w14:paraId="624C2E3B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print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("[INFO] accessing video stream...")</w:t>
      </w:r>
    </w:p>
    <w:p w14:paraId="6C3D8E65" w14:textId="1D267364" w:rsidR="00925E3D" w:rsidRPr="00E04C1F" w:rsidRDefault="00925E3D" w:rsidP="00D50B47">
      <w:pPr>
        <w:pStyle w:val="fbemetinskkgirintisiz"/>
        <w:pBdr>
          <w:bottom w:val="single" w:sz="6" w:space="1" w:color="auto"/>
        </w:pBdr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vf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cv2.VideoCapture(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input_path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)</w:t>
      </w:r>
    </w:p>
    <w:p w14:paraId="108CB9CC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lastRenderedPageBreak/>
        <w:t xml:space="preserve"># </w:t>
      </w:r>
      <w:proofErr w:type="gramStart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initialize</w:t>
      </w:r>
      <w:proofErr w:type="gramEnd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a queue to maintain the next frame from the video stream</w:t>
      </w:r>
    </w:p>
    <w:p w14:paraId="01C07964" w14:textId="77777777" w:rsidR="00925E3D" w:rsidRPr="00E04C1F" w:rsidRDefault="00925E3D" w:rsidP="00925E3D">
      <w:pPr>
        <w:pStyle w:val="fbemetinskkgirintisiz"/>
        <w:pBdr>
          <w:bottom w:val="single" w:sz="6" w:space="1" w:color="auto"/>
        </w:pBdr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Q =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deque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maxlen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=256)</w:t>
      </w:r>
    </w:p>
    <w:p w14:paraId="4FFDA03C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</w:p>
    <w:p w14:paraId="4FF8EC66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# we need to have a frame in our queue to start our augmented reality</w:t>
      </w:r>
    </w:p>
    <w:p w14:paraId="1B91E44B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# pipeline, so read the next frame from our video file source and add</w:t>
      </w:r>
    </w:p>
    <w:p w14:paraId="46EFBF8D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# it to our queue</w:t>
      </w:r>
    </w:p>
    <w:p w14:paraId="769467CD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grabbed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source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) =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vf.read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()</w:t>
      </w:r>
    </w:p>
    <w:p w14:paraId="365F0CAC" w14:textId="77777777" w:rsidR="00925E3D" w:rsidRPr="00E04C1F" w:rsidRDefault="00925E3D" w:rsidP="00925E3D">
      <w:pPr>
        <w:pStyle w:val="fbemetinskkgirintisiz"/>
        <w:pBdr>
          <w:bottom w:val="single" w:sz="6" w:space="1" w:color="auto"/>
        </w:pBdr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Q.appendleft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source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)</w:t>
      </w:r>
    </w:p>
    <w:p w14:paraId="7775FD38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</w:p>
    <w:p w14:paraId="04804C47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# </w:t>
      </w:r>
      <w:proofErr w:type="gramStart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initialize</w:t>
      </w:r>
      <w:proofErr w:type="gramEnd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the video stream and allow the camera sensor to warm up</w:t>
      </w:r>
    </w:p>
    <w:p w14:paraId="48FAE7E1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print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("[INFO] starting video stream...")</w:t>
      </w:r>
    </w:p>
    <w:p w14:paraId="5C9E8365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vs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VideoStream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src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=0).start()</w:t>
      </w:r>
    </w:p>
    <w:p w14:paraId="48239FAB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vs.stream.set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(cv2.CAP_PROP_</w:t>
      </w:r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EXPOSURE,-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6)</w:t>
      </w:r>
    </w:p>
    <w:p w14:paraId="19B14521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vs.stream.set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(cv2.CAP_PROP_FPS,60)</w:t>
      </w:r>
    </w:p>
    <w:p w14:paraId="40B5CCF1" w14:textId="77777777" w:rsidR="00925E3D" w:rsidRPr="00E04C1F" w:rsidRDefault="00925E3D" w:rsidP="00925E3D">
      <w:pPr>
        <w:pStyle w:val="fbemetinskkgirintisiz"/>
        <w:pBdr>
          <w:bottom w:val="single" w:sz="6" w:space="1" w:color="auto"/>
        </w:pBdr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time.sleep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(2.0)</w:t>
      </w:r>
    </w:p>
    <w:p w14:paraId="70F53062" w14:textId="77777777" w:rsidR="00D50B47" w:rsidRPr="00E04C1F" w:rsidRDefault="00D50B47" w:rsidP="00D50B47">
      <w:pPr>
        <w:pStyle w:val="fbemetinskk"/>
        <w:ind w:firstLine="0"/>
        <w:rPr>
          <w:rFonts w:asciiTheme="minorHAnsi" w:hAnsiTheme="minorHAnsi" w:cstheme="minorHAnsi"/>
          <w:szCs w:val="24"/>
        </w:rPr>
      </w:pPr>
    </w:p>
    <w:p w14:paraId="19841E1B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# loop over the frames from the video stream</w:t>
      </w:r>
    </w:p>
    <w:p w14:paraId="7C83C281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num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_frames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0</w:t>
      </w:r>
    </w:p>
    <w:p w14:paraId="65C9C0C1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start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_time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time.time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()</w:t>
      </w:r>
    </w:p>
    <w:p w14:paraId="07F4898D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</w:p>
    <w:p w14:paraId="4B4DAD1B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while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len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(Q) &gt; 0:</w:t>
      </w:r>
    </w:p>
    <w:p w14:paraId="7DF6B833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   # </w:t>
      </w:r>
      <w:proofErr w:type="gramStart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grab</w:t>
      </w:r>
      <w:proofErr w:type="gramEnd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the frame from our video stream and resize it</w:t>
      </w:r>
    </w:p>
    <w:p w14:paraId="7D058318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frame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vs.read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()</w:t>
      </w:r>
    </w:p>
    <w:p w14:paraId="5783389D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frame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imutils.resize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frame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width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=600)</w:t>
      </w:r>
    </w:p>
    <w:p w14:paraId="601FB37A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</w:p>
    <w:p w14:paraId="3B35445C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   # attempt to find the </w:t>
      </w:r>
      <w:proofErr w:type="spellStart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ArUCo</w:t>
      </w:r>
      <w:proofErr w:type="spellEnd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markers in the frame, and provided</w:t>
      </w:r>
    </w:p>
    <w:p w14:paraId="058C4CA0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   # they are found, take the current source </w:t>
      </w:r>
      <w:proofErr w:type="gramStart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image</w:t>
      </w:r>
      <w:proofErr w:type="gramEnd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and warp it onto</w:t>
      </w:r>
    </w:p>
    <w:p w14:paraId="72644960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   # input frame using our augmented reality technique</w:t>
      </w:r>
    </w:p>
    <w:p w14:paraId="0C5FCB02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warped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find_and_warp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</w:t>
      </w:r>
    </w:p>
    <w:p w14:paraId="51FBCB31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</w:t>
      </w:r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frame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, source,</w:t>
      </w:r>
    </w:p>
    <w:p w14:paraId="43AEEADF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cornerIDs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=(24, 42, 66, 70),</w:t>
      </w:r>
    </w:p>
    <w:p w14:paraId="28753F36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arucoDetector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=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arucoDetector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,</w:t>
      </w:r>
    </w:p>
    <w:p w14:paraId="3506B80F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marker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_corners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=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marker_corners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,</w:t>
      </w:r>
    </w:p>
    <w:p w14:paraId="5DCFEF30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marker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_ids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=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marker_ids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,</w:t>
      </w:r>
    </w:p>
    <w:p w14:paraId="0D17F92E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rejected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_candidates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=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rejected_candidates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,</w:t>
      </w:r>
    </w:p>
    <w:p w14:paraId="6BBF0D09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useCache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=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use_cache</w:t>
      </w:r>
      <w:proofErr w:type="spellEnd"/>
    </w:p>
    <w:p w14:paraId="65D583C7" w14:textId="34387571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)</w:t>
      </w:r>
    </w:p>
    <w:p w14:paraId="4B2D5D22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</w:t>
      </w: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# </w:t>
      </w:r>
      <w:proofErr w:type="gramStart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if</w:t>
      </w:r>
      <w:proofErr w:type="gramEnd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the warped frame is not None, then we know (1) we found the</w:t>
      </w:r>
    </w:p>
    <w:p w14:paraId="265AB426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   # four </w:t>
      </w:r>
      <w:proofErr w:type="spellStart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ArUCo</w:t>
      </w:r>
      <w:proofErr w:type="spellEnd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markers and (2) the perspective warp was successfully</w:t>
      </w:r>
    </w:p>
    <w:p w14:paraId="00BDE4A2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   # applied</w:t>
      </w:r>
    </w:p>
    <w:p w14:paraId="0FF8D1A1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</w:t>
      </w:r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if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warped is not None:</w:t>
      </w:r>
    </w:p>
    <w:p w14:paraId="578EB87F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</w:t>
      </w: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# </w:t>
      </w:r>
      <w:proofErr w:type="gramStart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set</w:t>
      </w:r>
      <w:proofErr w:type="gramEnd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the frame to the output augment reality frame and then</w:t>
      </w:r>
    </w:p>
    <w:p w14:paraId="1948CF85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       # </w:t>
      </w:r>
      <w:proofErr w:type="gramStart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grab</w:t>
      </w:r>
      <w:proofErr w:type="gramEnd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the next video file frame from our queue</w:t>
      </w:r>
    </w:p>
    <w:p w14:paraId="385872CA" w14:textId="77777777" w:rsidR="00D50B47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frame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warped</w:t>
      </w:r>
      <w:proofErr w:type="spellEnd"/>
    </w:p>
    <w:p w14:paraId="5CD77FAA" w14:textId="389146DE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source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Q.popleft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()</w:t>
      </w:r>
    </w:p>
    <w:p w14:paraId="524974B9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</w:p>
    <w:p w14:paraId="670FC07C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   # for speed/efficiency, we can use a queue to keep the next video</w:t>
      </w:r>
    </w:p>
    <w:p w14:paraId="625848BC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   # frame queue ready for us -- the trick is to ensure the queue is</w:t>
      </w:r>
    </w:p>
    <w:p w14:paraId="6FEB3F84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   # </w:t>
      </w:r>
      <w:proofErr w:type="gramStart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always</w:t>
      </w:r>
      <w:proofErr w:type="gramEnd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(or nearly full)</w:t>
      </w:r>
    </w:p>
    <w:p w14:paraId="2EF0A862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if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len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(Q) !=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Q.maxlen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:</w:t>
      </w:r>
    </w:p>
    <w:p w14:paraId="61789423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       # </w:t>
      </w:r>
      <w:proofErr w:type="gramStart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read</w:t>
      </w:r>
      <w:proofErr w:type="gramEnd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the next frame from the video file stream</w:t>
      </w:r>
    </w:p>
    <w:p w14:paraId="69D7E911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(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grabbed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nextFrame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) =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vf.read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()</w:t>
      </w:r>
    </w:p>
    <w:p w14:paraId="1B150FAA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       # </w:t>
      </w:r>
      <w:proofErr w:type="gramStart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if</w:t>
      </w:r>
      <w:proofErr w:type="gramEnd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the frame was read (meaning we are not at the end of the</w:t>
      </w:r>
    </w:p>
    <w:p w14:paraId="1206A21C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       # video file stream), add the frame to our queue</w:t>
      </w:r>
    </w:p>
    <w:p w14:paraId="2385CC3D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</w:t>
      </w:r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if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grabbed:</w:t>
      </w:r>
    </w:p>
    <w:p w14:paraId="5EF8FF40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Q.append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nextFrame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)</w:t>
      </w:r>
    </w:p>
    <w:p w14:paraId="116511D8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</w:p>
    <w:p w14:paraId="6D6A4BE8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   # </w:t>
      </w:r>
      <w:proofErr w:type="gramStart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show</w:t>
      </w:r>
      <w:proofErr w:type="gramEnd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the output frame</w:t>
      </w:r>
    </w:p>
    <w:p w14:paraId="21EEE537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cv2.imshow("Frame", frame)</w:t>
      </w:r>
    </w:p>
    <w:p w14:paraId="64DC320A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</w:p>
    <w:p w14:paraId="6E789946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   # Calculate and display FPS</w:t>
      </w:r>
    </w:p>
    <w:p w14:paraId="239D04FF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num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_frames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+= 1</w:t>
      </w:r>
    </w:p>
    <w:p w14:paraId="59D57A22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if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num_frames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% 30 == 0:  # Update FPS every 30 frames</w:t>
      </w:r>
    </w:p>
    <w:p w14:paraId="6DBB5FD6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fps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calculate_fps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start_time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num_frames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)</w:t>
      </w:r>
    </w:p>
    <w:p w14:paraId="48588DC0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print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</w:t>
      </w:r>
      <w:proofErr w:type="spellStart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f"FPS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: {fps:.2f}")</w:t>
      </w:r>
    </w:p>
    <w:p w14:paraId="0842E614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</w:p>
    <w:p w14:paraId="09815341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</w:t>
      </w:r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key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cv2.waitKey(1) &amp; 0xFF</w:t>
      </w:r>
    </w:p>
    <w:p w14:paraId="41638AC1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   # </w:t>
      </w:r>
      <w:proofErr w:type="gramStart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if</w:t>
      </w:r>
      <w:proofErr w:type="gramEnd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the `q` key was pressed, break from the loop</w:t>
      </w:r>
    </w:p>
    <w:p w14:paraId="22CED30D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if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key ==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ord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("q"):</w:t>
      </w:r>
    </w:p>
    <w:p w14:paraId="73835164" w14:textId="77777777" w:rsidR="00925E3D" w:rsidRPr="00E04C1F" w:rsidRDefault="00925E3D" w:rsidP="00925E3D">
      <w:pPr>
        <w:pStyle w:val="fbemetinskkgirintisiz"/>
        <w:pBdr>
          <w:bottom w:val="single" w:sz="6" w:space="1" w:color="auto"/>
        </w:pBdr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</w:t>
      </w:r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break</w:t>
      </w:r>
      <w:proofErr w:type="gramEnd"/>
    </w:p>
    <w:p w14:paraId="0FD667F6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</w:p>
    <w:p w14:paraId="2F5EFAF2" w14:textId="0C73F44B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#</w:t>
      </w:r>
      <w:r w:rsidR="00D50B47"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C</w:t>
      </w: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leanup</w:t>
      </w:r>
    </w:p>
    <w:p w14:paraId="69CDE0B1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cv2.destroyAllWindows()</w:t>
      </w:r>
    </w:p>
    <w:p w14:paraId="1A31CAC8" w14:textId="77777777" w:rsidR="00925E3D" w:rsidRPr="00E04C1F" w:rsidRDefault="00925E3D" w:rsidP="00925E3D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vs.stop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()</w:t>
      </w:r>
    </w:p>
    <w:p w14:paraId="1A57EC8C" w14:textId="033D2464" w:rsidR="00A375A7" w:rsidRPr="00E04C1F" w:rsidRDefault="00925E3D" w:rsidP="00925E3D">
      <w:pPr>
        <w:pStyle w:val="fbemetinskkgirintisiz"/>
        <w:pBdr>
          <w:bottom w:val="single" w:sz="6" w:space="1" w:color="auto"/>
        </w:pBdr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vf.release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()</w:t>
      </w:r>
    </w:p>
    <w:p w14:paraId="66013C70" w14:textId="576F9EE9" w:rsidR="00D50B47" w:rsidRPr="00E04C1F" w:rsidRDefault="00D50B47">
      <w:pPr>
        <w:spacing w:after="160" w:line="259" w:lineRule="auto"/>
        <w:jc w:val="left"/>
        <w:rPr>
          <w:rFonts w:asciiTheme="minorHAnsi" w:eastAsiaTheme="minorEastAsia" w:hAnsiTheme="minorHAnsi" w:cstheme="minorHAnsi"/>
          <w:szCs w:val="24"/>
          <w:lang w:val="tr-TR" w:bidi="en-US"/>
        </w:rPr>
      </w:pPr>
      <w:r w:rsidRPr="00E04C1F">
        <w:rPr>
          <w:rFonts w:asciiTheme="minorHAnsi" w:hAnsiTheme="minorHAnsi" w:cstheme="minorHAnsi"/>
          <w:szCs w:val="24"/>
        </w:rPr>
        <w:br w:type="page"/>
      </w:r>
    </w:p>
    <w:p w14:paraId="70303D4A" w14:textId="334F04D3" w:rsidR="00D50B47" w:rsidRPr="00E04C1F" w:rsidRDefault="00226A04" w:rsidP="005A1464">
      <w:pPr>
        <w:pStyle w:val="Heading3"/>
        <w:rPr>
          <w:rFonts w:asciiTheme="minorHAnsi" w:hAnsiTheme="minorHAnsi" w:cstheme="minorHAnsi"/>
          <w:szCs w:val="24"/>
        </w:rPr>
      </w:pPr>
      <w:bookmarkStart w:id="8" w:name="_Toc155735653"/>
      <w:r w:rsidRPr="00E04C1F">
        <w:rPr>
          <w:rFonts w:asciiTheme="minorHAnsi" w:hAnsiTheme="minorHAnsi" w:cstheme="minorHAnsi"/>
          <w:noProof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45211864" wp14:editId="70DCC3A6">
            <wp:simplePos x="0" y="0"/>
            <wp:positionH relativeFrom="margin">
              <wp:posOffset>3392170</wp:posOffset>
            </wp:positionH>
            <wp:positionV relativeFrom="paragraph">
              <wp:posOffset>445770</wp:posOffset>
            </wp:positionV>
            <wp:extent cx="2537460" cy="3573780"/>
            <wp:effectExtent l="0" t="0" r="0" b="7620"/>
            <wp:wrapSquare wrapText="bothSides"/>
            <wp:docPr id="1960546434" name="Picture 1" descr="A hand holding a phone with a screen 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546434" name="Picture 1" descr="A hand holding a phone with a screen 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46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4C1F">
        <w:rPr>
          <w:rFonts w:asciiTheme="minorHAnsi" w:hAnsiTheme="minorHAnsi" w:cstheme="minorHAnsi"/>
          <w:noProof/>
          <w:szCs w:val="24"/>
        </w:rPr>
        <w:drawing>
          <wp:anchor distT="0" distB="0" distL="114300" distR="114300" simplePos="0" relativeHeight="251664384" behindDoc="0" locked="0" layoutInCell="1" allowOverlap="1" wp14:anchorId="4CE8A2EF" wp14:editId="0F76DDD7">
            <wp:simplePos x="0" y="0"/>
            <wp:positionH relativeFrom="margin">
              <wp:align>left</wp:align>
            </wp:positionH>
            <wp:positionV relativeFrom="paragraph">
              <wp:posOffset>443230</wp:posOffset>
            </wp:positionV>
            <wp:extent cx="2476500" cy="3558540"/>
            <wp:effectExtent l="0" t="0" r="0" b="3810"/>
            <wp:wrapTopAndBottom/>
            <wp:docPr id="395170319" name="Picture 1" descr="A hand holding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70319" name="Picture 1" descr="A hand holding a cell phon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483" cy="35642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0B47" w:rsidRPr="00E04C1F">
        <w:rPr>
          <w:rFonts w:asciiTheme="minorHAnsi" w:hAnsiTheme="minorHAnsi" w:cstheme="minorHAnsi"/>
          <w:szCs w:val="24"/>
        </w:rPr>
        <w:t>Screenshots of Execution</w:t>
      </w:r>
      <w:bookmarkEnd w:id="8"/>
    </w:p>
    <w:p w14:paraId="250F01D6" w14:textId="77777777" w:rsidR="00726755" w:rsidRPr="00E04C1F" w:rsidRDefault="00226A04" w:rsidP="00726755">
      <w:pPr>
        <w:rPr>
          <w:rFonts w:asciiTheme="minorHAnsi" w:hAnsiTheme="minorHAnsi" w:cstheme="minorHAnsi"/>
          <w:szCs w:val="24"/>
        </w:rPr>
      </w:pPr>
      <w:r w:rsidRPr="00E04C1F">
        <w:rPr>
          <w:rFonts w:asciiTheme="minorHAnsi" w:hAnsiTheme="minorHAnsi" w:cstheme="minorHAnsi"/>
          <w:noProof/>
          <w:szCs w:val="24"/>
        </w:rPr>
        <w:drawing>
          <wp:anchor distT="0" distB="0" distL="114300" distR="114300" simplePos="0" relativeHeight="251667456" behindDoc="0" locked="0" layoutInCell="1" allowOverlap="1" wp14:anchorId="5F45DFA2" wp14:editId="44AAA960">
            <wp:simplePos x="0" y="0"/>
            <wp:positionH relativeFrom="margin">
              <wp:posOffset>3384550</wp:posOffset>
            </wp:positionH>
            <wp:positionV relativeFrom="paragraph">
              <wp:posOffset>4106545</wp:posOffset>
            </wp:positionV>
            <wp:extent cx="2552700" cy="3390900"/>
            <wp:effectExtent l="0" t="0" r="0" b="0"/>
            <wp:wrapSquare wrapText="bothSides"/>
            <wp:docPr id="1943525098" name="Picture 1" descr="A cell phone with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525098" name="Picture 1" descr="A cell phone with a scree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4C1F">
        <w:rPr>
          <w:rFonts w:asciiTheme="minorHAnsi" w:hAnsiTheme="minorHAnsi" w:cstheme="minorHAnsi"/>
          <w:noProof/>
          <w:szCs w:val="24"/>
        </w:rPr>
        <w:drawing>
          <wp:anchor distT="0" distB="0" distL="114300" distR="114300" simplePos="0" relativeHeight="251666432" behindDoc="0" locked="0" layoutInCell="1" allowOverlap="1" wp14:anchorId="787C7E59" wp14:editId="6F99355D">
            <wp:simplePos x="0" y="0"/>
            <wp:positionH relativeFrom="margin">
              <wp:align>left</wp:align>
            </wp:positionH>
            <wp:positionV relativeFrom="paragraph">
              <wp:posOffset>4083685</wp:posOffset>
            </wp:positionV>
            <wp:extent cx="2468880" cy="3429000"/>
            <wp:effectExtent l="0" t="0" r="7620" b="0"/>
            <wp:wrapTopAndBottom/>
            <wp:docPr id="1188588524" name="Picture 1" descr="A person holding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588524" name="Picture 1" descr="A person holding a cell phon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F82A9F" w14:textId="77777777" w:rsidR="00726755" w:rsidRPr="00E04C1F" w:rsidRDefault="00726755" w:rsidP="00726755">
      <w:pPr>
        <w:rPr>
          <w:rFonts w:asciiTheme="minorHAnsi" w:hAnsiTheme="minorHAnsi" w:cstheme="minorHAnsi"/>
          <w:szCs w:val="24"/>
        </w:rPr>
      </w:pPr>
    </w:p>
    <w:p w14:paraId="60E18CF8" w14:textId="47E9EC12" w:rsidR="000F0861" w:rsidRPr="00E04C1F" w:rsidRDefault="00226A04" w:rsidP="000F0861">
      <w:pPr>
        <w:rPr>
          <w:rFonts w:asciiTheme="minorHAnsi" w:hAnsiTheme="minorHAnsi" w:cstheme="minorHAnsi"/>
          <w:szCs w:val="24"/>
        </w:rPr>
      </w:pPr>
      <w:r w:rsidRPr="00E04C1F">
        <w:rPr>
          <w:rFonts w:asciiTheme="minorHAnsi" w:hAnsiTheme="minorHAnsi" w:cstheme="minorHAnsi"/>
          <w:szCs w:val="24"/>
        </w:rPr>
        <w:t>It can also work in dark environments</w:t>
      </w:r>
      <w:r w:rsidR="0077760B" w:rsidRPr="00E04C1F">
        <w:rPr>
          <w:rFonts w:asciiTheme="minorHAnsi" w:hAnsiTheme="minorHAnsi" w:cstheme="minorHAnsi"/>
          <w:szCs w:val="24"/>
        </w:rPr>
        <w:t>.</w:t>
      </w:r>
      <w:r w:rsidR="000F0861" w:rsidRPr="00E04C1F">
        <w:rPr>
          <w:rFonts w:asciiTheme="minorHAnsi" w:hAnsiTheme="minorHAnsi" w:cstheme="minorHAnsi"/>
          <w:szCs w:val="24"/>
        </w:rPr>
        <w:br w:type="page"/>
      </w:r>
    </w:p>
    <w:p w14:paraId="7DA8D4CF" w14:textId="5F169450" w:rsidR="000F0861" w:rsidRPr="00E04C1F" w:rsidRDefault="000F0861" w:rsidP="000F0861">
      <w:pPr>
        <w:pStyle w:val="Heading2"/>
        <w:rPr>
          <w:szCs w:val="24"/>
        </w:rPr>
      </w:pPr>
      <w:bookmarkStart w:id="9" w:name="_Toc155735654"/>
      <w:r w:rsidRPr="00E04C1F">
        <w:rPr>
          <w:szCs w:val="24"/>
        </w:rPr>
        <w:lastRenderedPageBreak/>
        <w:t>AUGMENTED REALITY WITH ARUCO MARKERS APPLICATION</w:t>
      </w:r>
      <w:bookmarkEnd w:id="9"/>
    </w:p>
    <w:p w14:paraId="7C311452" w14:textId="04BCA679" w:rsidR="000F0861" w:rsidRPr="00E04C1F" w:rsidRDefault="000F0861" w:rsidP="000F0861">
      <w:pPr>
        <w:rPr>
          <w:rFonts w:asciiTheme="minorHAnsi" w:hAnsiTheme="minorHAnsi" w:cstheme="minorHAnsi"/>
          <w:szCs w:val="24"/>
        </w:rPr>
      </w:pPr>
      <w:r w:rsidRPr="00E04C1F">
        <w:rPr>
          <w:rFonts w:asciiTheme="minorHAnsi" w:hAnsiTheme="minorHAnsi" w:cstheme="minorHAnsi"/>
          <w:szCs w:val="24"/>
        </w:rPr>
        <w:t xml:space="preserve">Required Libraries: OpenCV, </w:t>
      </w:r>
      <w:proofErr w:type="spellStart"/>
      <w:r w:rsidRPr="00E04C1F">
        <w:rPr>
          <w:rFonts w:asciiTheme="minorHAnsi" w:hAnsiTheme="minorHAnsi" w:cstheme="minorHAnsi"/>
          <w:szCs w:val="24"/>
        </w:rPr>
        <w:t>Numpy</w:t>
      </w:r>
      <w:proofErr w:type="spellEnd"/>
      <w:r w:rsidRPr="00E04C1F">
        <w:rPr>
          <w:rFonts w:asciiTheme="minorHAnsi" w:hAnsiTheme="minorHAnsi" w:cstheme="minorHAnsi"/>
          <w:szCs w:val="24"/>
        </w:rPr>
        <w:t xml:space="preserve">, </w:t>
      </w:r>
      <w:proofErr w:type="gramStart"/>
      <w:r w:rsidRPr="00E04C1F">
        <w:rPr>
          <w:rFonts w:asciiTheme="minorHAnsi" w:hAnsiTheme="minorHAnsi" w:cstheme="minorHAnsi"/>
          <w:szCs w:val="24"/>
        </w:rPr>
        <w:t>imutils,PyQt</w:t>
      </w:r>
      <w:proofErr w:type="gramEnd"/>
      <w:r w:rsidRPr="00E04C1F">
        <w:rPr>
          <w:rFonts w:asciiTheme="minorHAnsi" w:hAnsiTheme="minorHAnsi" w:cstheme="minorHAnsi"/>
          <w:szCs w:val="24"/>
        </w:rPr>
        <w:t>5</w:t>
      </w:r>
    </w:p>
    <w:p w14:paraId="06CA62A2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# Import necessary libraries</w:t>
      </w:r>
    </w:p>
    <w:p w14:paraId="1D36929B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import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sys</w:t>
      </w:r>
    </w:p>
    <w:p w14:paraId="51A30F29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from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PyQt5.QtWidgets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import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QApplication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QWidget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QLabel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QVBoxLayout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QPushButton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QSlider</w:t>
      </w:r>
      <w:proofErr w:type="spellEnd"/>
    </w:p>
    <w:p w14:paraId="77898357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from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PyQt5.QtGui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import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QImage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QPixmap</w:t>
      </w:r>
      <w:proofErr w:type="spellEnd"/>
    </w:p>
    <w:p w14:paraId="71808C93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from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PyQt5.QtCore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import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QTimer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Qt</w:t>
      </w:r>
      <w:proofErr w:type="spellEnd"/>
    </w:p>
    <w:p w14:paraId="6B9DD9DD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import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cv2</w:t>
      </w:r>
    </w:p>
    <w:p w14:paraId="21BBD3DF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from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collections import deque</w:t>
      </w:r>
    </w:p>
    <w:p w14:paraId="3DBBCABC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import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imutils</w:t>
      </w:r>
      <w:proofErr w:type="spellEnd"/>
    </w:p>
    <w:p w14:paraId="685D5507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import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time</w:t>
      </w:r>
    </w:p>
    <w:p w14:paraId="5F93D95D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import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numpy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as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np</w:t>
      </w:r>
      <w:proofErr w:type="spellEnd"/>
    </w:p>
    <w:p w14:paraId="53494E59" w14:textId="7ABCFB02" w:rsidR="00DC75BE" w:rsidRPr="00E04C1F" w:rsidRDefault="0004431A" w:rsidP="00DC75BE">
      <w:pPr>
        <w:pStyle w:val="fbemetinskkgirintisiz"/>
        <w:pBdr>
          <w:bottom w:val="single" w:sz="6" w:space="1" w:color="auto"/>
        </w:pBdr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import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os</w:t>
      </w:r>
      <w:proofErr w:type="spellEnd"/>
    </w:p>
    <w:p w14:paraId="11BAE2AD" w14:textId="77777777" w:rsidR="00DC75BE" w:rsidRPr="00E04C1F" w:rsidRDefault="00DC75BE" w:rsidP="00DC75BE">
      <w:pPr>
        <w:pStyle w:val="fbemetinskk"/>
        <w:rPr>
          <w:rFonts w:asciiTheme="minorHAnsi" w:hAnsiTheme="minorHAnsi" w:cstheme="minorHAnsi"/>
          <w:szCs w:val="24"/>
          <w:lang w:val="en-US" w:bidi="ar-SA"/>
        </w:rPr>
      </w:pPr>
    </w:p>
    <w:p w14:paraId="2D25E12E" w14:textId="7C109760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# Global variable to cache reference points for marker detection</w:t>
      </w:r>
    </w:p>
    <w:p w14:paraId="4F89FF36" w14:textId="4996BD65" w:rsidR="0004431A" w:rsidRPr="00E04C1F" w:rsidRDefault="0004431A" w:rsidP="00DC75BE">
      <w:pPr>
        <w:pStyle w:val="fbemetinskkgirintisiz"/>
        <w:pBdr>
          <w:bottom w:val="single" w:sz="6" w:space="1" w:color="auto"/>
        </w:pBdr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CACHED_REF_PTS =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None</w:t>
      </w:r>
      <w:proofErr w:type="spellEnd"/>
    </w:p>
    <w:p w14:paraId="56468E2D" w14:textId="77777777" w:rsidR="00DC75BE" w:rsidRPr="00E04C1F" w:rsidRDefault="00DC75BE" w:rsidP="0004431A">
      <w:pPr>
        <w:pStyle w:val="fbemetinskkgirintisiz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</w:p>
    <w:p w14:paraId="249F45E3" w14:textId="131CE33E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# Function to calculate frames per second (FPS) and reset interval</w:t>
      </w:r>
    </w:p>
    <w:p w14:paraId="0D48E3FE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def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calculate_fps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start_time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num_frames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reset_interval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=2.0):</w:t>
      </w:r>
    </w:p>
    <w:p w14:paraId="405F4889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elapsed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_time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time.time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() -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start_time</w:t>
      </w:r>
      <w:proofErr w:type="spellEnd"/>
    </w:p>
    <w:p w14:paraId="226E91A1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fps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num_frames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/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elapsed_time</w:t>
      </w:r>
      <w:proofErr w:type="spellEnd"/>
    </w:p>
    <w:p w14:paraId="06D58982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</w:p>
    <w:p w14:paraId="490906A9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if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elapsed_time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&gt;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reset_interval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:</w:t>
      </w:r>
    </w:p>
    <w:p w14:paraId="7A515157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start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_time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time.time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()</w:t>
      </w:r>
    </w:p>
    <w:p w14:paraId="1CAA6F8B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num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_frames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0</w:t>
      </w:r>
    </w:p>
    <w:p w14:paraId="5185E191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</w:p>
    <w:p w14:paraId="182B48C0" w14:textId="77777777" w:rsidR="0004431A" w:rsidRPr="00E04C1F" w:rsidRDefault="0004431A" w:rsidP="0004431A">
      <w:pPr>
        <w:pStyle w:val="fbemetinskkgirintisiz"/>
        <w:pBdr>
          <w:bottom w:val="single" w:sz="6" w:space="1" w:color="auto"/>
        </w:pBdr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return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fps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start_time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num_frames</w:t>
      </w:r>
      <w:proofErr w:type="spellEnd"/>
    </w:p>
    <w:p w14:paraId="2D760B7D" w14:textId="77777777" w:rsidR="00DC75BE" w:rsidRPr="00E04C1F" w:rsidRDefault="00DC75BE" w:rsidP="00DC75BE">
      <w:pPr>
        <w:pStyle w:val="fbemetinskk"/>
        <w:rPr>
          <w:rFonts w:asciiTheme="minorHAnsi" w:hAnsiTheme="minorHAnsi" w:cstheme="minorHAnsi"/>
          <w:szCs w:val="24"/>
          <w:lang w:val="en-US" w:bidi="ar-SA"/>
        </w:rPr>
      </w:pPr>
    </w:p>
    <w:p w14:paraId="4A539C4E" w14:textId="4E369784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# Function to find </w:t>
      </w:r>
      <w:proofErr w:type="spellStart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ArUco</w:t>
      </w:r>
      <w:proofErr w:type="spellEnd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markers in a frame, perform perspective transformation, and create an AR effect</w:t>
      </w:r>
    </w:p>
    <w:p w14:paraId="04A04B75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def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find_and_warp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frame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source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cornerIDs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arucoDetector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marker_corners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marker_ids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rejected_candidates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useCache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=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False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):</w:t>
      </w:r>
    </w:p>
    <w:p w14:paraId="147B894B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</w:t>
      </w:r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global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CACHED_REF_PTS</w:t>
      </w:r>
    </w:p>
    <w:p w14:paraId="624EC827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</w:t>
      </w:r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gray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cv2.cvtColor(frame, cv2.COLOR_BGR2GRAY)</w:t>
      </w:r>
    </w:p>
    <w:p w14:paraId="03616C12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(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imgH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imgW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) =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frame.shape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[:2]</w:t>
      </w:r>
    </w:p>
    <w:p w14:paraId="4B7B913B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(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srcH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srcW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) =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source.shape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[:2]</w:t>
      </w:r>
    </w:p>
    <w:p w14:paraId="68EFAFC2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</w:p>
    <w:p w14:paraId="57E30E81" w14:textId="68142C2D" w:rsidR="0004431A" w:rsidRPr="00E04C1F" w:rsidRDefault="0004431A" w:rsidP="0004431A">
      <w:pPr>
        <w:pStyle w:val="fbemetinskkgirintisiz"/>
        <w:ind w:firstLine="284"/>
        <w:rPr>
          <w:rFonts w:asciiTheme="minorHAnsi" w:hAnsiTheme="minorHAnsi" w:cstheme="minorHAnsi"/>
          <w:szCs w:val="24"/>
        </w:rPr>
      </w:pP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# Detect </w:t>
      </w:r>
      <w:proofErr w:type="spellStart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ArUco</w:t>
      </w:r>
      <w:proofErr w:type="spellEnd"/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markers in the frame</w:t>
      </w:r>
    </w:p>
    <w:p w14:paraId="3CB05842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hAnsiTheme="minorHAnsi" w:cstheme="minorHAnsi"/>
          <w:szCs w:val="24"/>
        </w:rPr>
        <w:t xml:space="preserve">    </w:t>
      </w: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</w:t>
      </w:r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corners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ids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rejected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) =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arucoDetector.detectMarkers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gray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marker_corners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np.array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marker_ids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),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rejected_candidates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)</w:t>
      </w:r>
    </w:p>
    <w:p w14:paraId="5436BD4F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ids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np.array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([])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if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len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corners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) != 4 else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ids.flatten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()</w:t>
      </w:r>
    </w:p>
    <w:p w14:paraId="530957AA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refPts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[]</w:t>
      </w:r>
    </w:p>
    <w:p w14:paraId="2874F80A" w14:textId="77777777" w:rsidR="0004431A" w:rsidRPr="00E04C1F" w:rsidRDefault="0004431A" w:rsidP="0004431A">
      <w:pPr>
        <w:rPr>
          <w:rFonts w:asciiTheme="minorHAnsi" w:hAnsiTheme="minorHAnsi" w:cstheme="minorHAnsi"/>
          <w:szCs w:val="24"/>
        </w:rPr>
      </w:pPr>
      <w:r w:rsidRPr="00E04C1F">
        <w:rPr>
          <w:rFonts w:asciiTheme="minorHAnsi" w:hAnsiTheme="minorHAnsi" w:cstheme="minorHAnsi"/>
          <w:szCs w:val="24"/>
        </w:rPr>
        <w:lastRenderedPageBreak/>
        <w:t xml:space="preserve">    </w:t>
      </w:r>
    </w:p>
    <w:p w14:paraId="2A5C64F6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   # Extract reference points based on specified corner IDs</w:t>
      </w:r>
    </w:p>
    <w:p w14:paraId="3599F63A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hAnsiTheme="minorHAnsi" w:cstheme="minorHAnsi"/>
          <w:szCs w:val="24"/>
        </w:rPr>
        <w:t xml:space="preserve">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for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i in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cornerIDs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:</w:t>
      </w:r>
    </w:p>
    <w:p w14:paraId="6E87E622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</w:t>
      </w:r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j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np.squeeze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np.where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ids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== i))</w:t>
      </w:r>
    </w:p>
    <w:p w14:paraId="6E94A919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if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j.size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== 0:</w:t>
      </w:r>
    </w:p>
    <w:p w14:paraId="582822EF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    </w:t>
      </w:r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continue</w:t>
      </w:r>
      <w:proofErr w:type="gramEnd"/>
    </w:p>
    <w:p w14:paraId="16D11899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corner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np.squeeze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corners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[j])</w:t>
      </w:r>
    </w:p>
    <w:p w14:paraId="6EA95D07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refPts.append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corner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)</w:t>
      </w:r>
    </w:p>
    <w:p w14:paraId="7262BF44" w14:textId="77777777" w:rsidR="0004431A" w:rsidRPr="00E04C1F" w:rsidRDefault="0004431A" w:rsidP="0004431A">
      <w:pPr>
        <w:rPr>
          <w:rFonts w:asciiTheme="minorHAnsi" w:hAnsiTheme="minorHAnsi" w:cstheme="minorHAnsi"/>
          <w:szCs w:val="24"/>
        </w:rPr>
      </w:pPr>
      <w:r w:rsidRPr="00E04C1F">
        <w:rPr>
          <w:rFonts w:asciiTheme="minorHAnsi" w:hAnsiTheme="minorHAnsi" w:cstheme="minorHAnsi"/>
          <w:szCs w:val="24"/>
        </w:rPr>
        <w:t xml:space="preserve">    </w:t>
      </w:r>
    </w:p>
    <w:p w14:paraId="515078EE" w14:textId="77777777" w:rsidR="0004431A" w:rsidRPr="00E04C1F" w:rsidRDefault="0004431A" w:rsidP="0004431A">
      <w:pPr>
        <w:pStyle w:val="fbemetinskkgirintisiz"/>
        <w:rPr>
          <w:rFonts w:asciiTheme="minorHAnsi" w:hAnsiTheme="minorHAnsi" w:cstheme="minorHAnsi"/>
          <w:szCs w:val="24"/>
        </w:rPr>
      </w:pPr>
      <w:r w:rsidRPr="00E04C1F">
        <w:rPr>
          <w:rFonts w:asciiTheme="minorHAnsi" w:hAnsiTheme="minorHAnsi" w:cstheme="minorHAnsi"/>
          <w:szCs w:val="24"/>
        </w:rPr>
        <w:t xml:space="preserve">    </w:t>
      </w: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# If the correct number of reference points is not found, use cached points (if available)</w:t>
      </w:r>
    </w:p>
    <w:p w14:paraId="173C2B97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if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len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refPts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) != 4:</w:t>
      </w:r>
    </w:p>
    <w:p w14:paraId="7A60ED42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if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useCache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and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CACHED_REF_PTS is not None:</w:t>
      </w:r>
    </w:p>
    <w:p w14:paraId="737B0006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refPts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CACHED_REF_PTS</w:t>
      </w:r>
    </w:p>
    <w:p w14:paraId="50BCDA8B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</w:t>
      </w:r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else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:</w:t>
      </w:r>
    </w:p>
    <w:p w14:paraId="7818E3C7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    </w:t>
      </w:r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return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None</w:t>
      </w:r>
    </w:p>
    <w:p w14:paraId="6DE74EF6" w14:textId="77777777" w:rsidR="0004431A" w:rsidRPr="00E04C1F" w:rsidRDefault="0004431A" w:rsidP="0004431A">
      <w:pPr>
        <w:rPr>
          <w:rFonts w:asciiTheme="minorHAnsi" w:hAnsiTheme="minorHAnsi" w:cstheme="minorHAnsi"/>
          <w:szCs w:val="24"/>
        </w:rPr>
      </w:pPr>
      <w:r w:rsidRPr="00E04C1F">
        <w:rPr>
          <w:rFonts w:asciiTheme="minorHAnsi" w:hAnsiTheme="minorHAnsi" w:cstheme="minorHAnsi"/>
          <w:szCs w:val="24"/>
        </w:rPr>
        <w:t xml:space="preserve">    </w:t>
      </w:r>
    </w:p>
    <w:p w14:paraId="5DCD355E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  <w:r w:rsidRPr="00E04C1F">
        <w:rPr>
          <w:rFonts w:asciiTheme="minorHAnsi" w:hAnsiTheme="minorHAnsi" w:cstheme="minorHAnsi"/>
          <w:szCs w:val="24"/>
        </w:rPr>
        <w:t xml:space="preserve">    </w:t>
      </w: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# Update the cache if applicable</w:t>
      </w:r>
    </w:p>
    <w:p w14:paraId="248536AF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hAnsiTheme="minorHAnsi" w:cstheme="minorHAnsi"/>
          <w:szCs w:val="24"/>
        </w:rPr>
        <w:t xml:space="preserve">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if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useCache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:</w:t>
      </w:r>
    </w:p>
    <w:p w14:paraId="258FA1C1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CACHED_REF_PTS =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refPts</w:t>
      </w:r>
      <w:proofErr w:type="spellEnd"/>
    </w:p>
    <w:p w14:paraId="123D3C36" w14:textId="77777777" w:rsidR="0004431A" w:rsidRPr="00E04C1F" w:rsidRDefault="0004431A" w:rsidP="0004431A">
      <w:pPr>
        <w:rPr>
          <w:rFonts w:asciiTheme="minorHAnsi" w:hAnsiTheme="minorHAnsi" w:cstheme="minorHAnsi"/>
          <w:szCs w:val="24"/>
        </w:rPr>
      </w:pPr>
      <w:r w:rsidRPr="00E04C1F">
        <w:rPr>
          <w:rFonts w:asciiTheme="minorHAnsi" w:hAnsiTheme="minorHAnsi" w:cstheme="minorHAnsi"/>
          <w:szCs w:val="24"/>
        </w:rPr>
        <w:t xml:space="preserve">    </w:t>
      </w:r>
    </w:p>
    <w:p w14:paraId="523BA7F3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   # Order reference points and perform perspective transformation</w:t>
      </w:r>
    </w:p>
    <w:p w14:paraId="55A7084B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hAnsiTheme="minorHAnsi" w:cstheme="minorHAnsi"/>
          <w:szCs w:val="24"/>
        </w:rPr>
        <w:t xml:space="preserve">    </w:t>
      </w: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refPtTL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refPtTR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refPtBR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refPtBL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) =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refPts</w:t>
      </w:r>
      <w:proofErr w:type="spellEnd"/>
    </w:p>
    <w:p w14:paraId="03F5F81F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dstMat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[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refPtTL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[0],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refPtTR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[1],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refPtBR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[2],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refPtBL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[3]]</w:t>
      </w:r>
    </w:p>
    <w:p w14:paraId="0E3C6CB2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dstMat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np.array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dstMat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)</w:t>
      </w:r>
    </w:p>
    <w:p w14:paraId="3F229B51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srcMat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np.array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([[0, 0], [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srcW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, 0], [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srcW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srcH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], [0,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srcH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]])</w:t>
      </w:r>
    </w:p>
    <w:p w14:paraId="2DAD442D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(H, _) = cv2.findHomography(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srcMat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dstMat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)</w:t>
      </w:r>
    </w:p>
    <w:p w14:paraId="6B1D2C57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</w:t>
      </w:r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warped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cv2.warpPerspective(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source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, H, 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imgW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imgH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),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flags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=cv2.INTER_LINEAR,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borderMode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=cv2.BORDER_CONSTANT,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borderValue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=(0, 0, 0))</w:t>
      </w:r>
    </w:p>
    <w:p w14:paraId="593AF612" w14:textId="77777777" w:rsidR="0004431A" w:rsidRPr="00E04C1F" w:rsidRDefault="0004431A" w:rsidP="0004431A">
      <w:pPr>
        <w:rPr>
          <w:rFonts w:asciiTheme="minorHAnsi" w:hAnsiTheme="minorHAnsi" w:cstheme="minorHAnsi"/>
          <w:szCs w:val="24"/>
        </w:rPr>
      </w:pPr>
    </w:p>
    <w:p w14:paraId="45FF031B" w14:textId="77777777" w:rsidR="0004431A" w:rsidRPr="00E04C1F" w:rsidRDefault="0004431A" w:rsidP="0004431A">
      <w:pPr>
        <w:pStyle w:val="fbemetinskkgirintisiz"/>
        <w:rPr>
          <w:rFonts w:asciiTheme="minorHAnsi" w:hAnsiTheme="minorHAnsi" w:cstheme="minorHAnsi"/>
          <w:szCs w:val="24"/>
        </w:rPr>
      </w:pPr>
      <w:r w:rsidRPr="00E04C1F">
        <w:rPr>
          <w:rFonts w:asciiTheme="minorHAnsi" w:hAnsiTheme="minorHAnsi" w:cstheme="minorHAnsi"/>
          <w:szCs w:val="24"/>
        </w:rPr>
        <w:t xml:space="preserve">    </w:t>
      </w: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# Create a mask for blending the AR effect into the original frame</w:t>
      </w:r>
    </w:p>
    <w:p w14:paraId="6326F23B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hAnsiTheme="minorHAnsi" w:cstheme="minorHAnsi"/>
          <w:szCs w:val="24"/>
        </w:rPr>
        <w:t xml:space="preserve">    </w:t>
      </w:r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mask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np.zeros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imgH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imgW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),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dtype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="uint8")</w:t>
      </w:r>
    </w:p>
    <w:p w14:paraId="6827AFF3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cv2.fillConvexPoly(mask,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dstMat.astype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("int32"), 255, cv2.LINE_AA)</w:t>
      </w:r>
    </w:p>
    <w:p w14:paraId="5595FA68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</w:t>
      </w:r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mask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cv2.dilate(mask, None, iterations=2)</w:t>
      </w:r>
    </w:p>
    <w:p w14:paraId="75B44EA8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</w:t>
      </w:r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mask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mask / 255.0</w:t>
      </w:r>
    </w:p>
    <w:p w14:paraId="213A6BEF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</w:t>
      </w:r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mask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np.stack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([mask] * 3,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axis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=-1)</w:t>
      </w:r>
    </w:p>
    <w:p w14:paraId="594B6EB0" w14:textId="77777777" w:rsidR="0004431A" w:rsidRPr="00E04C1F" w:rsidRDefault="0004431A" w:rsidP="0004431A">
      <w:pPr>
        <w:rPr>
          <w:rFonts w:asciiTheme="minorHAnsi" w:hAnsiTheme="minorHAnsi" w:cstheme="minorHAnsi"/>
          <w:szCs w:val="24"/>
        </w:rPr>
      </w:pPr>
      <w:r w:rsidRPr="00E04C1F">
        <w:rPr>
          <w:rFonts w:asciiTheme="minorHAnsi" w:hAnsiTheme="minorHAnsi" w:cstheme="minorHAnsi"/>
          <w:szCs w:val="24"/>
        </w:rPr>
        <w:t xml:space="preserve">    </w:t>
      </w:r>
    </w:p>
    <w:p w14:paraId="3DE23EFD" w14:textId="77777777" w:rsidR="0004431A" w:rsidRPr="00E04C1F" w:rsidRDefault="0004431A" w:rsidP="0004431A">
      <w:pPr>
        <w:pStyle w:val="fbemetinskkgirintisiz"/>
        <w:rPr>
          <w:rFonts w:asciiTheme="minorHAnsi" w:hAnsiTheme="minorHAnsi" w:cstheme="minorHAnsi"/>
          <w:szCs w:val="24"/>
        </w:rPr>
      </w:pPr>
      <w:r w:rsidRPr="00E04C1F">
        <w:rPr>
          <w:rFonts w:asciiTheme="minorHAnsi" w:hAnsiTheme="minorHAnsi" w:cstheme="minorHAnsi"/>
          <w:szCs w:val="24"/>
        </w:rPr>
        <w:t xml:space="preserve">    </w:t>
      </w: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# Blend the AR effect into the original frame</w:t>
      </w:r>
    </w:p>
    <w:p w14:paraId="2B973CB7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hAnsiTheme="minorHAnsi" w:cstheme="minorHAnsi"/>
          <w:szCs w:val="24"/>
        </w:rPr>
        <w:t xml:space="preserve">    </w:t>
      </w:r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result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frame * (1 - mask) + warped * mask</w:t>
      </w:r>
    </w:p>
    <w:p w14:paraId="6400F2EC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result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result.astype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("uint8")</w:t>
      </w:r>
    </w:p>
    <w:p w14:paraId="13743BA7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</w:p>
    <w:p w14:paraId="6D212911" w14:textId="77777777" w:rsidR="0004431A" w:rsidRPr="00E04C1F" w:rsidRDefault="0004431A" w:rsidP="0004431A">
      <w:pPr>
        <w:pStyle w:val="fbemetinskkgirintisiz"/>
        <w:pBdr>
          <w:bottom w:val="single" w:sz="6" w:space="1" w:color="auto"/>
        </w:pBdr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lastRenderedPageBreak/>
        <w:t xml:space="preserve">    </w:t>
      </w:r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return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result</w:t>
      </w:r>
    </w:p>
    <w:p w14:paraId="23D6A620" w14:textId="77777777" w:rsidR="00DC75BE" w:rsidRPr="00E04C1F" w:rsidRDefault="00DC75BE" w:rsidP="0004431A">
      <w:pPr>
        <w:rPr>
          <w:rFonts w:asciiTheme="minorHAnsi" w:hAnsiTheme="minorHAnsi" w:cstheme="minorHAnsi"/>
          <w:szCs w:val="24"/>
        </w:rPr>
      </w:pPr>
    </w:p>
    <w:p w14:paraId="7D92C21B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# Class for the AR application GUI</w:t>
      </w:r>
    </w:p>
    <w:p w14:paraId="022D80FF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class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ARApp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QWidget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):</w:t>
      </w:r>
    </w:p>
    <w:p w14:paraId="26BA5B6E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</w:t>
      </w:r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def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__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init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__(self):</w:t>
      </w:r>
    </w:p>
    <w:p w14:paraId="5652458E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super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().__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init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__()</w:t>
      </w:r>
    </w:p>
    <w:p w14:paraId="2D434B14" w14:textId="77777777" w:rsidR="0004431A" w:rsidRPr="00E04C1F" w:rsidRDefault="0004431A" w:rsidP="0004431A">
      <w:pPr>
        <w:rPr>
          <w:rFonts w:asciiTheme="minorHAnsi" w:hAnsiTheme="minorHAnsi" w:cstheme="minorHAnsi"/>
          <w:szCs w:val="24"/>
        </w:rPr>
      </w:pPr>
    </w:p>
    <w:p w14:paraId="09A406BA" w14:textId="77777777" w:rsidR="0004431A" w:rsidRPr="00E04C1F" w:rsidRDefault="0004431A" w:rsidP="0004431A">
      <w:pPr>
        <w:pStyle w:val="fbemetinskkgirintisiz"/>
        <w:rPr>
          <w:rFonts w:asciiTheme="minorHAnsi" w:hAnsiTheme="minorHAnsi" w:cstheme="minorHAnsi"/>
          <w:szCs w:val="24"/>
        </w:rPr>
      </w:pPr>
      <w:r w:rsidRPr="00E04C1F">
        <w:rPr>
          <w:rFonts w:asciiTheme="minorHAnsi" w:hAnsiTheme="minorHAnsi" w:cstheme="minorHAnsi"/>
          <w:szCs w:val="24"/>
        </w:rPr>
        <w:t xml:space="preserve">       </w:t>
      </w: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# Initialize parameters and components</w:t>
      </w:r>
    </w:p>
    <w:p w14:paraId="74A2B37B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hAnsiTheme="minorHAnsi" w:cstheme="minorHAnsi"/>
          <w:szCs w:val="24"/>
        </w:rPr>
        <w:t xml:space="preserve">       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self.use_cache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1</w:t>
      </w:r>
    </w:p>
    <w:p w14:paraId="20CC7271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self.marker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_ids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self.marker_corners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self.rejected_candidates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[], [], []</w:t>
      </w:r>
    </w:p>
    <w:p w14:paraId="5E4F1D29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self.arucoDict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cv2.aruco.getPredefinedDictionary(cv2.aruco.DICT_5X5_100)</w:t>
      </w:r>
    </w:p>
    <w:p w14:paraId="1C1E8C02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self.arucoParams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cv2.aruco.DetectorParameters()</w:t>
      </w:r>
    </w:p>
    <w:p w14:paraId="5AEDE199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self.arucoDetector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cv2.aruco.ArucoDetector(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self.arucoDict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self.arucoParams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)</w:t>
      </w:r>
    </w:p>
    <w:p w14:paraId="72F47F40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</w:p>
    <w:p w14:paraId="28C29DD5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script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_dir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os.path.dirname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os.path.realpath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("__file__"))</w:t>
      </w:r>
    </w:p>
    <w:p w14:paraId="4D2DB74A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self.vf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cv2.VideoCapture(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os.path.join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script_dir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, "AAA.mp4"))</w:t>
      </w:r>
    </w:p>
    <w:p w14:paraId="6DDD7396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</w:t>
      </w:r>
    </w:p>
    <w:p w14:paraId="63A83C4C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self.num_frames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0</w:t>
      </w:r>
    </w:p>
    <w:p w14:paraId="481E24B9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self.start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_time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time.time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()</w:t>
      </w:r>
    </w:p>
    <w:p w14:paraId="4773A360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</w:p>
    <w:p w14:paraId="3A4F6F5E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self.Q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deque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maxlen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=256)</w:t>
      </w:r>
    </w:p>
    <w:p w14:paraId="14704CA8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</w:t>
      </w:r>
    </w:p>
    <w:p w14:paraId="333984E6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self.current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_webcam_index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0</w:t>
      </w:r>
    </w:p>
    <w:p w14:paraId="40AC4A6A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</w:t>
      </w:r>
    </w:p>
    <w:p w14:paraId="2CAF9CB3" w14:textId="77777777" w:rsidR="0004431A" w:rsidRPr="00E04C1F" w:rsidRDefault="0004431A" w:rsidP="0004431A">
      <w:pPr>
        <w:pStyle w:val="fbemetinskkgirintisiz"/>
        <w:pBdr>
          <w:bottom w:val="single" w:sz="6" w:space="1" w:color="auto"/>
        </w:pBdr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self.initUI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()</w:t>
      </w:r>
    </w:p>
    <w:p w14:paraId="1B2A3131" w14:textId="77777777" w:rsidR="00DC75BE" w:rsidRPr="00E04C1F" w:rsidRDefault="00DC75BE" w:rsidP="0004431A">
      <w:pPr>
        <w:pStyle w:val="fbemetinskkgirintisiz"/>
        <w:rPr>
          <w:rFonts w:asciiTheme="minorHAnsi" w:hAnsiTheme="minorHAnsi" w:cstheme="minorHAnsi"/>
          <w:szCs w:val="24"/>
        </w:rPr>
      </w:pPr>
    </w:p>
    <w:p w14:paraId="7AF97C28" w14:textId="46F8365A" w:rsidR="0004431A" w:rsidRPr="00E04C1F" w:rsidRDefault="00DC75BE" w:rsidP="00DC75BE">
      <w:pPr>
        <w:pStyle w:val="fbemetinskkgirintisiz"/>
        <w:rPr>
          <w:rFonts w:asciiTheme="minorHAnsi" w:hAnsiTheme="minorHAnsi" w:cstheme="minorHAnsi"/>
          <w:szCs w:val="24"/>
        </w:rPr>
      </w:pP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   </w:t>
      </w:r>
      <w:r w:rsidR="0004431A"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# Initialize the GUI components</w:t>
      </w:r>
    </w:p>
    <w:p w14:paraId="501CF6E0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hAnsiTheme="minorHAnsi" w:cstheme="minorHAnsi"/>
          <w:szCs w:val="24"/>
        </w:rPr>
        <w:t xml:space="preserve">    </w:t>
      </w:r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def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initUI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(self):</w:t>
      </w:r>
    </w:p>
    <w:p w14:paraId="0237E265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self.setWindowTitle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('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Aruco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Marker AR Video Embed')</w:t>
      </w:r>
    </w:p>
    <w:p w14:paraId="34F4E933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self.setGeometry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(100, 100, 800, 600)</w:t>
      </w:r>
    </w:p>
    <w:p w14:paraId="32A31F53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</w:p>
    <w:p w14:paraId="36F57CCF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layout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QVBoxLayout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()</w:t>
      </w:r>
    </w:p>
    <w:p w14:paraId="02C1D9E2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</w:p>
    <w:p w14:paraId="61D06DEB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self.tv_placeholder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QLabel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'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Aruco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Marker Augmented Reality')</w:t>
      </w:r>
    </w:p>
    <w:p w14:paraId="1415C0C5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layout.addWidget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self.tv_placeholder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)</w:t>
      </w:r>
    </w:p>
    <w:p w14:paraId="2190FB5E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</w:p>
    <w:p w14:paraId="520808A8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btn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_start_cam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QPushButton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('Start Cam!')</w:t>
      </w:r>
    </w:p>
    <w:p w14:paraId="19410820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btn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_start_cam.clicked.connect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self.on_button_press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)</w:t>
      </w:r>
    </w:p>
    <w:p w14:paraId="6EE16719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layout.addWidget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btn_start_cam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)</w:t>
      </w:r>
    </w:p>
    <w:p w14:paraId="583D221E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</w:t>
      </w:r>
    </w:p>
    <w:p w14:paraId="3C52B270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btn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_switch_cam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QPushButton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('Switch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Camera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')</w:t>
      </w:r>
    </w:p>
    <w:p w14:paraId="4B944ED9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btn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_switch_cam.clicked.connect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self.on_switch_camera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)</w:t>
      </w:r>
    </w:p>
    <w:p w14:paraId="13A1C4B5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layout.addWidget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btn_switch_cam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)</w:t>
      </w:r>
    </w:p>
    <w:p w14:paraId="4004207B" w14:textId="77777777" w:rsidR="0004431A" w:rsidRPr="00E04C1F" w:rsidRDefault="0004431A" w:rsidP="0004431A">
      <w:pPr>
        <w:rPr>
          <w:rFonts w:asciiTheme="minorHAnsi" w:hAnsiTheme="minorHAnsi" w:cstheme="minorHAnsi"/>
          <w:szCs w:val="24"/>
        </w:rPr>
      </w:pPr>
      <w:r w:rsidRPr="00E04C1F">
        <w:rPr>
          <w:rFonts w:asciiTheme="minorHAnsi" w:hAnsiTheme="minorHAnsi" w:cstheme="minorHAnsi"/>
          <w:szCs w:val="24"/>
        </w:rPr>
        <w:t xml:space="preserve">        </w:t>
      </w:r>
    </w:p>
    <w:p w14:paraId="64B21795" w14:textId="77777777" w:rsidR="0004431A" w:rsidRPr="00E04C1F" w:rsidRDefault="0004431A" w:rsidP="0004431A">
      <w:pPr>
        <w:rPr>
          <w:rFonts w:asciiTheme="minorHAnsi" w:hAnsiTheme="minorHAnsi" w:cstheme="minorHAnsi"/>
          <w:szCs w:val="24"/>
        </w:rPr>
      </w:pPr>
      <w:r w:rsidRPr="00E04C1F">
        <w:rPr>
          <w:rFonts w:asciiTheme="minorHAnsi" w:hAnsiTheme="minorHAnsi" w:cstheme="minorHAnsi"/>
          <w:szCs w:val="24"/>
        </w:rPr>
        <w:lastRenderedPageBreak/>
        <w:t xml:space="preserve">        </w:t>
      </w:r>
    </w:p>
    <w:p w14:paraId="795EE885" w14:textId="2875A1A6" w:rsidR="0004431A" w:rsidRPr="00E04C1F" w:rsidRDefault="0004431A" w:rsidP="0004431A">
      <w:pPr>
        <w:pStyle w:val="fbemetinskkgirintisiz"/>
        <w:rPr>
          <w:rFonts w:asciiTheme="minorHAnsi" w:hAnsiTheme="minorHAnsi" w:cstheme="minorHAnsi"/>
          <w:szCs w:val="24"/>
        </w:rPr>
      </w:pPr>
      <w:r w:rsidRPr="00E04C1F">
        <w:rPr>
          <w:rFonts w:asciiTheme="minorHAnsi" w:hAnsiTheme="minorHAnsi" w:cstheme="minorHAnsi"/>
          <w:szCs w:val="24"/>
        </w:rPr>
        <w:t xml:space="preserve">   </w:t>
      </w: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# Slider for adjusting camera exposure</w:t>
      </w:r>
    </w:p>
    <w:p w14:paraId="490B2E5A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hAnsiTheme="minorHAnsi" w:cstheme="minorHAnsi"/>
          <w:szCs w:val="24"/>
        </w:rPr>
        <w:t xml:space="preserve">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self.exposure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_slider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QSlider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Qt.Horizontal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)</w:t>
      </w:r>
    </w:p>
    <w:p w14:paraId="4CFE0C3C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self.exposure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_slider.setMinimum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(-15)  </w:t>
      </w:r>
    </w:p>
    <w:p w14:paraId="492835F5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self.exposure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_slider.setMaximum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(-1)</w:t>
      </w:r>
    </w:p>
    <w:p w14:paraId="26AAE1E1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self.exposure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_slider.setValue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(-5) </w:t>
      </w:r>
    </w:p>
    <w:p w14:paraId="04A84178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</w:t>
      </w:r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self.exposure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_slider.valueChanged.connect(self.on_exposure_change)</w:t>
      </w:r>
    </w:p>
    <w:p w14:paraId="45E44C12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layout.addWidget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self.exposure_slider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)</w:t>
      </w:r>
    </w:p>
    <w:p w14:paraId="62472036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</w:p>
    <w:p w14:paraId="5DAB9101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self.image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_label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QLabel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()</w:t>
      </w:r>
    </w:p>
    <w:p w14:paraId="19E6C7F4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layout.addWidget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self.image_label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)</w:t>
      </w:r>
    </w:p>
    <w:p w14:paraId="4591A765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</w:p>
    <w:p w14:paraId="7FCF99AA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self.video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_label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QLabel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()</w:t>
      </w:r>
    </w:p>
    <w:p w14:paraId="5A471601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layout.addWidget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self.video_label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)</w:t>
      </w:r>
    </w:p>
    <w:p w14:paraId="7423F8F4" w14:textId="77777777" w:rsidR="0004431A" w:rsidRPr="00E04C1F" w:rsidRDefault="0004431A" w:rsidP="0004431A">
      <w:pPr>
        <w:rPr>
          <w:rFonts w:asciiTheme="minorHAnsi" w:hAnsiTheme="minorHAnsi" w:cstheme="minorHAnsi"/>
          <w:szCs w:val="24"/>
        </w:rPr>
      </w:pPr>
    </w:p>
    <w:p w14:paraId="2312AB9E" w14:textId="77777777" w:rsidR="0004431A" w:rsidRPr="00E04C1F" w:rsidRDefault="0004431A" w:rsidP="0004431A">
      <w:pPr>
        <w:pStyle w:val="fbemetinskkgirintisiz"/>
        <w:rPr>
          <w:rFonts w:asciiTheme="minorHAnsi" w:hAnsiTheme="minorHAnsi" w:cstheme="minorHAnsi"/>
          <w:szCs w:val="24"/>
        </w:rPr>
      </w:pPr>
      <w:r w:rsidRPr="00E04C1F">
        <w:rPr>
          <w:rFonts w:asciiTheme="minorHAnsi" w:hAnsiTheme="minorHAnsi" w:cstheme="minorHAnsi"/>
          <w:szCs w:val="24"/>
        </w:rPr>
        <w:t xml:space="preserve">       </w:t>
      </w: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# Timer for updating the GUI at regular intervals</w:t>
      </w:r>
    </w:p>
    <w:p w14:paraId="1E4E935C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hAnsiTheme="minorHAnsi" w:cstheme="minorHAnsi"/>
          <w:szCs w:val="24"/>
        </w:rPr>
        <w:t xml:space="preserve">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self.timer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QTimer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(self)</w:t>
      </w:r>
    </w:p>
    <w:p w14:paraId="4777E46C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self.timer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.timeout.connect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self.update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)</w:t>
      </w:r>
    </w:p>
    <w:p w14:paraId="5D82DF52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self.timer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.start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(11) </w:t>
      </w:r>
    </w:p>
    <w:p w14:paraId="00BE2FB3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</w:t>
      </w:r>
    </w:p>
    <w:p w14:paraId="1B389084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self.fps_label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QLabel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'FPS: N/A')</w:t>
      </w:r>
    </w:p>
    <w:p w14:paraId="640CCB0E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layout.addWidget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self.fps_label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)</w:t>
      </w:r>
    </w:p>
    <w:p w14:paraId="59D6B8C8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</w:p>
    <w:p w14:paraId="1D7BA6FA" w14:textId="77777777" w:rsidR="0004431A" w:rsidRPr="00E04C1F" w:rsidRDefault="0004431A" w:rsidP="0004431A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self.setLayout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layout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)</w:t>
      </w:r>
    </w:p>
    <w:p w14:paraId="2BC181E3" w14:textId="77777777" w:rsidR="0004431A" w:rsidRPr="00E04C1F" w:rsidRDefault="0004431A" w:rsidP="0004431A">
      <w:pPr>
        <w:pStyle w:val="fbemetinskkgirintisiz"/>
        <w:pBdr>
          <w:bottom w:val="single" w:sz="6" w:space="1" w:color="auto"/>
        </w:pBdr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self.show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()</w:t>
      </w:r>
    </w:p>
    <w:p w14:paraId="78433347" w14:textId="77777777" w:rsidR="00DC75BE" w:rsidRPr="00E04C1F" w:rsidRDefault="00DC75BE" w:rsidP="00DC75BE">
      <w:pPr>
        <w:pStyle w:val="fbemetinskkgirintisiz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</w:p>
    <w:p w14:paraId="66750E8C" w14:textId="09D98154" w:rsidR="0004431A" w:rsidRPr="00E04C1F" w:rsidRDefault="0004431A" w:rsidP="00DC75BE">
      <w:pPr>
        <w:pStyle w:val="fbemetinskkgirintisiz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   # Handle exposure change based on slider value</w:t>
      </w:r>
    </w:p>
    <w:p w14:paraId="33BC0F0A" w14:textId="77777777" w:rsidR="0004431A" w:rsidRPr="00E04C1F" w:rsidRDefault="0004431A" w:rsidP="00DC75BE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hAnsiTheme="minorHAnsi" w:cstheme="minorHAnsi"/>
          <w:szCs w:val="24"/>
        </w:rPr>
        <w:t xml:space="preserve">    </w:t>
      </w:r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def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on_exposure_change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(self,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value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):</w:t>
      </w:r>
    </w:p>
    <w:p w14:paraId="5099C7FA" w14:textId="77777777" w:rsidR="0004431A" w:rsidRPr="00E04C1F" w:rsidRDefault="0004431A" w:rsidP="00DC75BE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if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hasattr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(self, '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vs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')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and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self.vs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is not None:</w:t>
      </w:r>
    </w:p>
    <w:p w14:paraId="36999764" w14:textId="77777777" w:rsidR="0004431A" w:rsidRPr="00E04C1F" w:rsidRDefault="0004431A" w:rsidP="00DC75BE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exposure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_value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value</w:t>
      </w:r>
      <w:proofErr w:type="spellEnd"/>
    </w:p>
    <w:p w14:paraId="3D519B70" w14:textId="77777777" w:rsidR="0004431A" w:rsidRPr="00E04C1F" w:rsidRDefault="0004431A" w:rsidP="00DC75BE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self.vs.set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cv2.CAP_PROP_EXPOSURE,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exposure_value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)</w:t>
      </w:r>
    </w:p>
    <w:p w14:paraId="7EC4F5CB" w14:textId="77777777" w:rsidR="0004431A" w:rsidRPr="00E04C1F" w:rsidRDefault="0004431A" w:rsidP="00DC75BE">
      <w:pPr>
        <w:pStyle w:val="fbemetinskkgirintisiz"/>
        <w:pBdr>
          <w:bottom w:val="single" w:sz="6" w:space="1" w:color="auto"/>
        </w:pBdr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time.sleep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(0.5) </w:t>
      </w:r>
    </w:p>
    <w:p w14:paraId="4B9913FB" w14:textId="77777777" w:rsidR="00DC75BE" w:rsidRPr="00E04C1F" w:rsidRDefault="00DC75BE" w:rsidP="00DC75BE">
      <w:pPr>
        <w:pStyle w:val="fbemetinskkgirintisiz"/>
        <w:ind w:firstLine="284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</w:p>
    <w:p w14:paraId="292D6EB7" w14:textId="77246DE6" w:rsidR="0004431A" w:rsidRPr="00E04C1F" w:rsidRDefault="0004431A" w:rsidP="00DC75BE">
      <w:pPr>
        <w:pStyle w:val="fbemetinskkgirintisiz"/>
        <w:ind w:firstLine="284"/>
        <w:rPr>
          <w:rFonts w:asciiTheme="minorHAnsi" w:hAnsiTheme="minorHAnsi" w:cstheme="minorHAnsi"/>
          <w:szCs w:val="24"/>
        </w:rPr>
      </w:pP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# Switch between different cameras (webcams)</w:t>
      </w:r>
    </w:p>
    <w:p w14:paraId="4EFD26AA" w14:textId="77777777" w:rsidR="0004431A" w:rsidRPr="00E04C1F" w:rsidRDefault="0004431A" w:rsidP="00DC75BE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hAnsiTheme="minorHAnsi" w:cstheme="minorHAnsi"/>
          <w:szCs w:val="24"/>
        </w:rPr>
        <w:t xml:space="preserve">    </w:t>
      </w:r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def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on_switch_camera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(self):</w:t>
      </w:r>
    </w:p>
    <w:p w14:paraId="60C12CD6" w14:textId="77777777" w:rsidR="0004431A" w:rsidRPr="00E04C1F" w:rsidRDefault="0004431A" w:rsidP="00DC75BE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self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.vs.release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()</w:t>
      </w:r>
    </w:p>
    <w:p w14:paraId="6DE1E8DA" w14:textId="77777777" w:rsidR="0004431A" w:rsidRPr="00E04C1F" w:rsidRDefault="0004431A" w:rsidP="00DC75BE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self.current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_webcam_index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self.current_webcam_index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+ 1) % 2</w:t>
      </w:r>
    </w:p>
    <w:p w14:paraId="0EAEEE9B" w14:textId="77777777" w:rsidR="0004431A" w:rsidRPr="00E04C1F" w:rsidRDefault="0004431A" w:rsidP="00DC75BE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self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.vs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cv2.VideoCapture(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self.current_webcam_index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)</w:t>
      </w:r>
    </w:p>
    <w:p w14:paraId="68046A14" w14:textId="77777777" w:rsidR="0004431A" w:rsidRPr="00E04C1F" w:rsidRDefault="0004431A" w:rsidP="00DC75BE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self.vs.set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cv2.CAP_PROP_EXPOSURE, -4.5)</w:t>
      </w:r>
    </w:p>
    <w:p w14:paraId="0C665CD5" w14:textId="77777777" w:rsidR="0004431A" w:rsidRPr="00E04C1F" w:rsidRDefault="0004431A" w:rsidP="00DC75BE">
      <w:pPr>
        <w:pStyle w:val="fbemetinskkgirintisiz"/>
        <w:pBdr>
          <w:bottom w:val="single" w:sz="6" w:space="1" w:color="auto"/>
        </w:pBdr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time.sleep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(2.0)</w:t>
      </w:r>
    </w:p>
    <w:p w14:paraId="30599135" w14:textId="77777777" w:rsidR="00DC75BE" w:rsidRPr="00E04C1F" w:rsidRDefault="00DC75BE" w:rsidP="00DC75BE">
      <w:pPr>
        <w:rPr>
          <w:rFonts w:asciiTheme="minorHAnsi" w:hAnsiTheme="minorHAnsi" w:cstheme="minorHAnsi"/>
          <w:szCs w:val="24"/>
        </w:rPr>
      </w:pPr>
    </w:p>
    <w:p w14:paraId="02F9783D" w14:textId="77777777" w:rsidR="00DC75BE" w:rsidRPr="00E04C1F" w:rsidRDefault="00DC75BE" w:rsidP="00DC75BE">
      <w:pPr>
        <w:rPr>
          <w:rFonts w:asciiTheme="minorHAnsi" w:hAnsiTheme="minorHAnsi" w:cstheme="minorHAnsi"/>
          <w:b/>
          <w:bCs/>
          <w:i/>
          <w:szCs w:val="24"/>
        </w:rPr>
      </w:pPr>
    </w:p>
    <w:p w14:paraId="3AE5D85B" w14:textId="77777777" w:rsidR="00DC75BE" w:rsidRPr="00E04C1F" w:rsidRDefault="00DC75BE" w:rsidP="00DC75BE">
      <w:pPr>
        <w:rPr>
          <w:rFonts w:asciiTheme="minorHAnsi" w:hAnsiTheme="minorHAnsi" w:cstheme="minorHAnsi"/>
          <w:b/>
          <w:bCs/>
          <w:i/>
          <w:szCs w:val="24"/>
        </w:rPr>
      </w:pPr>
    </w:p>
    <w:p w14:paraId="0F498E95" w14:textId="77777777" w:rsidR="00DC75BE" w:rsidRPr="00E04C1F" w:rsidRDefault="0004431A" w:rsidP="00DC75BE">
      <w:pPr>
        <w:pStyle w:val="fbemetinskkgirintisiz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# Start the webcam and AR application</w:t>
      </w:r>
    </w:p>
    <w:p w14:paraId="32764FCB" w14:textId="297F2F62" w:rsidR="0004431A" w:rsidRPr="00E04C1F" w:rsidRDefault="0004431A" w:rsidP="00DC75BE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def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on_button_press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(self):</w:t>
      </w:r>
    </w:p>
    <w:p w14:paraId="7FDFE639" w14:textId="04C530C5" w:rsidR="0004431A" w:rsidRPr="00E04C1F" w:rsidRDefault="00DC75BE" w:rsidP="00DC75BE">
      <w:pPr>
        <w:pStyle w:val="fbemetinskkgirintisiz"/>
        <w:ind w:left="284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</w:t>
      </w:r>
      <w:proofErr w:type="spellStart"/>
      <w:r w:rsidR="0004431A"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self.use_cache</w:t>
      </w:r>
      <w:proofErr w:type="spellEnd"/>
      <w:r w:rsidR="0004431A"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1</w:t>
      </w:r>
    </w:p>
    <w:p w14:paraId="4B9023D9" w14:textId="77777777" w:rsidR="0004431A" w:rsidRPr="00E04C1F" w:rsidRDefault="0004431A" w:rsidP="00DC75BE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self.marker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_ids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self.marker_corners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self.rejected_candidates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[], [], []</w:t>
      </w:r>
    </w:p>
    <w:p w14:paraId="73BC2182" w14:textId="77777777" w:rsidR="0004431A" w:rsidRPr="00E04C1F" w:rsidRDefault="0004431A" w:rsidP="00DC75BE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self.arucoDict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cv2.aruco.getPredefinedDictionary(cv2.aruco.DICT_5X5_100)</w:t>
      </w:r>
    </w:p>
    <w:p w14:paraId="135E64BA" w14:textId="77777777" w:rsidR="0004431A" w:rsidRPr="00E04C1F" w:rsidRDefault="0004431A" w:rsidP="00DC75BE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self.arucoParams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cv2.aruco.DetectorParameters()</w:t>
      </w:r>
    </w:p>
    <w:p w14:paraId="274AE7A6" w14:textId="77777777" w:rsidR="0004431A" w:rsidRPr="00E04C1F" w:rsidRDefault="0004431A" w:rsidP="00DC75BE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self.arucoDetector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cv2.aruco.ArucoDetector(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self.arucoDict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self.arucoParams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)</w:t>
      </w:r>
    </w:p>
    <w:p w14:paraId="7FA587FE" w14:textId="77777777" w:rsidR="0004431A" w:rsidRPr="00E04C1F" w:rsidRDefault="0004431A" w:rsidP="0004431A">
      <w:pPr>
        <w:rPr>
          <w:rFonts w:asciiTheme="minorHAnsi" w:hAnsiTheme="minorHAnsi" w:cstheme="minorHAnsi"/>
          <w:szCs w:val="24"/>
        </w:rPr>
      </w:pPr>
    </w:p>
    <w:p w14:paraId="0C5F206D" w14:textId="77777777" w:rsidR="0004431A" w:rsidRPr="00E04C1F" w:rsidRDefault="0004431A" w:rsidP="00DC75BE">
      <w:pPr>
        <w:pStyle w:val="fbemetinskkgirintisiz"/>
        <w:rPr>
          <w:rFonts w:asciiTheme="minorHAnsi" w:hAnsiTheme="minorHAnsi" w:cstheme="minorHAnsi"/>
          <w:szCs w:val="24"/>
        </w:rPr>
      </w:pPr>
      <w:r w:rsidRPr="00E04C1F">
        <w:rPr>
          <w:rFonts w:asciiTheme="minorHAnsi" w:hAnsiTheme="minorHAnsi" w:cstheme="minorHAnsi"/>
          <w:szCs w:val="24"/>
        </w:rPr>
        <w:t xml:space="preserve">        </w:t>
      </w: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# Stop existing video streams</w:t>
      </w:r>
    </w:p>
    <w:p w14:paraId="386BA088" w14:textId="77777777" w:rsidR="0004431A" w:rsidRPr="00E04C1F" w:rsidRDefault="0004431A" w:rsidP="00DC75BE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hAnsiTheme="minorHAnsi" w:cstheme="minorHAnsi"/>
          <w:szCs w:val="24"/>
        </w:rPr>
        <w:t xml:space="preserve">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self.stop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_video_streams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()</w:t>
      </w:r>
    </w:p>
    <w:p w14:paraId="13FA5E52" w14:textId="77777777" w:rsidR="0004431A" w:rsidRPr="00E04C1F" w:rsidRDefault="0004431A" w:rsidP="0004431A">
      <w:pPr>
        <w:rPr>
          <w:rFonts w:asciiTheme="minorHAnsi" w:hAnsiTheme="minorHAnsi" w:cstheme="minorHAnsi"/>
          <w:szCs w:val="24"/>
        </w:rPr>
      </w:pPr>
      <w:r w:rsidRPr="00E04C1F">
        <w:rPr>
          <w:rFonts w:asciiTheme="minorHAnsi" w:hAnsiTheme="minorHAnsi" w:cstheme="minorHAnsi"/>
          <w:szCs w:val="24"/>
        </w:rPr>
        <w:t xml:space="preserve">        </w:t>
      </w:r>
    </w:p>
    <w:p w14:paraId="07012C43" w14:textId="77777777" w:rsidR="0004431A" w:rsidRPr="00E04C1F" w:rsidRDefault="0004431A" w:rsidP="00DC75BE">
      <w:pPr>
        <w:pStyle w:val="fbemetinskkgirintisiz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 xml:space="preserve">        # Start the default webcam (index 0)</w:t>
      </w:r>
    </w:p>
    <w:p w14:paraId="530BA9DB" w14:textId="77777777" w:rsidR="0004431A" w:rsidRPr="00E04C1F" w:rsidRDefault="0004431A" w:rsidP="00DC75BE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hAnsiTheme="minorHAnsi" w:cstheme="minorHAnsi"/>
          <w:szCs w:val="24"/>
        </w:rPr>
        <w:t xml:space="preserve">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self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.vs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cv2.VideoCapture(0)</w:t>
      </w:r>
    </w:p>
    <w:p w14:paraId="01801426" w14:textId="77777777" w:rsidR="0004431A" w:rsidRPr="00E04C1F" w:rsidRDefault="0004431A" w:rsidP="00DC75BE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self.vs.set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cv2.CAP_PROP_EXPOSURE, -4.5)</w:t>
      </w:r>
    </w:p>
    <w:p w14:paraId="2991A443" w14:textId="77777777" w:rsidR="0004431A" w:rsidRPr="00E04C1F" w:rsidRDefault="0004431A" w:rsidP="00DC75BE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time.sleep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(2.0)</w:t>
      </w:r>
    </w:p>
    <w:p w14:paraId="5357697E" w14:textId="77777777" w:rsidR="0004431A" w:rsidRPr="00E04C1F" w:rsidRDefault="0004431A" w:rsidP="00DC75BE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</w:p>
    <w:p w14:paraId="5B76F33B" w14:textId="77777777" w:rsidR="0004431A" w:rsidRPr="00E04C1F" w:rsidRDefault="0004431A" w:rsidP="00DC75BE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self.num_frames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0</w:t>
      </w:r>
    </w:p>
    <w:p w14:paraId="7D5E0887" w14:textId="77777777" w:rsidR="0004431A" w:rsidRPr="00E04C1F" w:rsidRDefault="0004431A" w:rsidP="00DC75BE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self.start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_time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time.time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()</w:t>
      </w:r>
    </w:p>
    <w:p w14:paraId="1B7A2B0A" w14:textId="77777777" w:rsidR="0004431A" w:rsidRPr="00E04C1F" w:rsidRDefault="0004431A" w:rsidP="00DC75BE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</w:p>
    <w:p w14:paraId="38D1EC2F" w14:textId="77777777" w:rsidR="0004431A" w:rsidRPr="00E04C1F" w:rsidRDefault="0004431A" w:rsidP="00DC75BE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self.Q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deque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maxlen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=256)</w:t>
      </w:r>
    </w:p>
    <w:p w14:paraId="685EA0D6" w14:textId="77777777" w:rsidR="0004431A" w:rsidRPr="00E04C1F" w:rsidRDefault="0004431A" w:rsidP="00DC75BE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</w:p>
    <w:p w14:paraId="114D22D0" w14:textId="77777777" w:rsidR="0004431A" w:rsidRPr="00E04C1F" w:rsidRDefault="0004431A" w:rsidP="00DC75BE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self.source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None</w:t>
      </w:r>
      <w:proofErr w:type="spellEnd"/>
    </w:p>
    <w:p w14:paraId="573D3CB5" w14:textId="77777777" w:rsidR="0004431A" w:rsidRPr="00E04C1F" w:rsidRDefault="0004431A" w:rsidP="0004431A">
      <w:pPr>
        <w:rPr>
          <w:rFonts w:asciiTheme="minorHAnsi" w:hAnsiTheme="minorHAnsi" w:cstheme="minorHAnsi"/>
          <w:szCs w:val="24"/>
        </w:rPr>
      </w:pPr>
    </w:p>
    <w:p w14:paraId="634EDFF7" w14:textId="77777777" w:rsidR="0004431A" w:rsidRPr="00E04C1F" w:rsidRDefault="0004431A" w:rsidP="00DC75BE">
      <w:pPr>
        <w:pStyle w:val="fbemetinskkgirintisiz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  <w:r w:rsidRPr="00E04C1F">
        <w:rPr>
          <w:rFonts w:asciiTheme="minorHAnsi" w:hAnsiTheme="minorHAnsi" w:cstheme="minorHAnsi"/>
          <w:szCs w:val="24"/>
        </w:rPr>
        <w:t xml:space="preserve">        </w:t>
      </w: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# Load the AR video source (AAA.mp4)</w:t>
      </w:r>
    </w:p>
    <w:p w14:paraId="63F2FC5E" w14:textId="77777777" w:rsidR="0004431A" w:rsidRPr="00E04C1F" w:rsidRDefault="0004431A" w:rsidP="00DC75BE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hAnsiTheme="minorHAnsi" w:cstheme="minorHAnsi"/>
          <w:szCs w:val="24"/>
        </w:rPr>
        <w:t xml:space="preserve">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self.vf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cv2.VideoCapture("AAA.mp4")</w:t>
      </w:r>
    </w:p>
    <w:p w14:paraId="7BC882BA" w14:textId="77777777" w:rsidR="0004431A" w:rsidRPr="00E04C1F" w:rsidRDefault="0004431A" w:rsidP="00DC75BE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</w:p>
    <w:p w14:paraId="564C1EF1" w14:textId="77777777" w:rsidR="0004431A" w:rsidRPr="00E04C1F" w:rsidRDefault="0004431A" w:rsidP="00DC75BE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(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grabbed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self.source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) =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self.vf.read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()</w:t>
      </w:r>
    </w:p>
    <w:p w14:paraId="414BE9AE" w14:textId="77777777" w:rsidR="0004431A" w:rsidRPr="00E04C1F" w:rsidRDefault="0004431A" w:rsidP="00DC75BE">
      <w:pPr>
        <w:pStyle w:val="fbemetinskkgirintisiz"/>
        <w:pBdr>
          <w:bottom w:val="single" w:sz="6" w:space="1" w:color="auto"/>
        </w:pBdr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self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.Q.appendleft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self.source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)</w:t>
      </w:r>
    </w:p>
    <w:p w14:paraId="4C6AF0E0" w14:textId="77777777" w:rsidR="000479FE" w:rsidRPr="00E04C1F" w:rsidRDefault="000479FE" w:rsidP="00DC75BE">
      <w:pPr>
        <w:pStyle w:val="fbemetinskkgirintisiz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</w:p>
    <w:p w14:paraId="63900A75" w14:textId="607D9285" w:rsidR="0004431A" w:rsidRPr="00E04C1F" w:rsidRDefault="0004431A" w:rsidP="000479FE">
      <w:pPr>
        <w:pStyle w:val="fbemetinskkgirintisiz"/>
        <w:ind w:firstLine="284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# Stop all video streams when closing the application</w:t>
      </w:r>
    </w:p>
    <w:p w14:paraId="27EE0FCF" w14:textId="77777777" w:rsidR="0004431A" w:rsidRPr="00E04C1F" w:rsidRDefault="0004431A" w:rsidP="00DC75BE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hAnsiTheme="minorHAnsi" w:cstheme="minorHAnsi"/>
          <w:szCs w:val="24"/>
        </w:rPr>
        <w:t xml:space="preserve">    </w:t>
      </w:r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def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stop_video_streams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(self):</w:t>
      </w:r>
    </w:p>
    <w:p w14:paraId="72E141DA" w14:textId="77777777" w:rsidR="0004431A" w:rsidRPr="00E04C1F" w:rsidRDefault="0004431A" w:rsidP="00DC75BE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if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hasattr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(self, '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vs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')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and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self.vs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is not None:</w:t>
      </w:r>
    </w:p>
    <w:p w14:paraId="46A8373D" w14:textId="77777777" w:rsidR="0004431A" w:rsidRPr="00E04C1F" w:rsidRDefault="0004431A" w:rsidP="00DC75BE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self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.vs.release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()</w:t>
      </w:r>
    </w:p>
    <w:p w14:paraId="3E5C007E" w14:textId="77777777" w:rsidR="0004431A" w:rsidRPr="00E04C1F" w:rsidRDefault="0004431A" w:rsidP="00DC75BE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    </w:t>
      </w:r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del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self.vs</w:t>
      </w:r>
      <w:proofErr w:type="spellEnd"/>
    </w:p>
    <w:p w14:paraId="6A8BB9BD" w14:textId="77777777" w:rsidR="0004431A" w:rsidRPr="00E04C1F" w:rsidRDefault="0004431A" w:rsidP="00DC75BE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</w:p>
    <w:p w14:paraId="0D616AF2" w14:textId="77777777" w:rsidR="0004431A" w:rsidRPr="00E04C1F" w:rsidRDefault="0004431A" w:rsidP="00DC75BE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if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hasattr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(self, '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ar_video_source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')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and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self.ar_video_source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is not None:</w:t>
      </w:r>
    </w:p>
    <w:p w14:paraId="6D506CE0" w14:textId="77777777" w:rsidR="0004431A" w:rsidRPr="00E04C1F" w:rsidRDefault="0004431A" w:rsidP="00DC75BE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   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self.ar_video_</w:t>
      </w:r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source.release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()</w:t>
      </w:r>
    </w:p>
    <w:p w14:paraId="416DB899" w14:textId="77777777" w:rsidR="0004431A" w:rsidRPr="00E04C1F" w:rsidRDefault="0004431A" w:rsidP="00DC75BE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    </w:t>
      </w:r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del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self.ar_video_source</w:t>
      </w:r>
      <w:proofErr w:type="spellEnd"/>
    </w:p>
    <w:p w14:paraId="294F9CBA" w14:textId="77777777" w:rsidR="0004431A" w:rsidRPr="00E04C1F" w:rsidRDefault="0004431A" w:rsidP="00DC75BE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</w:p>
    <w:p w14:paraId="6E3C488F" w14:textId="77777777" w:rsidR="0004431A" w:rsidRPr="00E04C1F" w:rsidRDefault="0004431A" w:rsidP="00DC75BE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if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hasattr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(self, '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vf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')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and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self.vf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is not None:</w:t>
      </w:r>
    </w:p>
    <w:p w14:paraId="19B8909C" w14:textId="77777777" w:rsidR="0004431A" w:rsidRPr="00E04C1F" w:rsidRDefault="0004431A" w:rsidP="00DC75BE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self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.vf.release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()</w:t>
      </w:r>
    </w:p>
    <w:p w14:paraId="4E9DD79E" w14:textId="18659760" w:rsidR="000479FE" w:rsidRPr="00E04C1F" w:rsidRDefault="0004431A" w:rsidP="000479FE">
      <w:pPr>
        <w:pStyle w:val="fbemetinskkgirintisiz"/>
        <w:pBdr>
          <w:bottom w:val="single" w:sz="6" w:space="1" w:color="auto"/>
        </w:pBdr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lastRenderedPageBreak/>
        <w:t xml:space="preserve">            </w:t>
      </w:r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del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self.vf</w:t>
      </w:r>
      <w:proofErr w:type="spellEnd"/>
    </w:p>
    <w:p w14:paraId="6885694F" w14:textId="77777777" w:rsidR="000479FE" w:rsidRPr="00E04C1F" w:rsidRDefault="000479FE" w:rsidP="0004431A">
      <w:pPr>
        <w:rPr>
          <w:rFonts w:asciiTheme="minorHAnsi" w:hAnsiTheme="minorHAnsi" w:cstheme="minorHAnsi"/>
          <w:szCs w:val="24"/>
        </w:rPr>
      </w:pPr>
    </w:p>
    <w:p w14:paraId="1C72DD40" w14:textId="77777777" w:rsidR="0004431A" w:rsidRPr="00E04C1F" w:rsidRDefault="0004431A" w:rsidP="00DC75BE">
      <w:pPr>
        <w:pStyle w:val="fbemetinskkgirintisiz"/>
        <w:rPr>
          <w:rFonts w:asciiTheme="minorHAnsi" w:hAnsiTheme="minorHAnsi" w:cstheme="minorHAnsi"/>
          <w:szCs w:val="24"/>
        </w:rPr>
      </w:pPr>
      <w:r w:rsidRPr="00E04C1F">
        <w:rPr>
          <w:rFonts w:asciiTheme="minorHAnsi" w:hAnsiTheme="minorHAnsi" w:cstheme="minorHAnsi"/>
          <w:szCs w:val="24"/>
        </w:rPr>
        <w:t xml:space="preserve">    </w:t>
      </w: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# Handle the close event of the application</w:t>
      </w:r>
    </w:p>
    <w:p w14:paraId="7D9EA46E" w14:textId="77777777" w:rsidR="0004431A" w:rsidRPr="00E04C1F" w:rsidRDefault="0004431A" w:rsidP="00DC75BE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hAnsiTheme="minorHAnsi" w:cstheme="minorHAnsi"/>
          <w:szCs w:val="24"/>
        </w:rPr>
        <w:t xml:space="preserve">    </w:t>
      </w:r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def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closeEvent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(self,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event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):</w:t>
      </w:r>
    </w:p>
    <w:p w14:paraId="4A171B67" w14:textId="77777777" w:rsidR="0004431A" w:rsidRPr="00E04C1F" w:rsidRDefault="0004431A" w:rsidP="00DC75BE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self.stop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_video_streams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()</w:t>
      </w:r>
    </w:p>
    <w:p w14:paraId="7383199A" w14:textId="77777777" w:rsidR="0004431A" w:rsidRPr="00E04C1F" w:rsidRDefault="0004431A" w:rsidP="00DC75BE">
      <w:pPr>
        <w:pStyle w:val="fbemetinskkgirintisiz"/>
        <w:pBdr>
          <w:bottom w:val="single" w:sz="6" w:space="1" w:color="auto"/>
        </w:pBdr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event.accept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()</w:t>
      </w:r>
    </w:p>
    <w:p w14:paraId="7108B067" w14:textId="77777777" w:rsidR="000479FE" w:rsidRPr="00E04C1F" w:rsidRDefault="000479FE" w:rsidP="0004431A">
      <w:pPr>
        <w:rPr>
          <w:rFonts w:asciiTheme="minorHAnsi" w:hAnsiTheme="minorHAnsi" w:cstheme="minorHAnsi"/>
          <w:szCs w:val="24"/>
        </w:rPr>
      </w:pPr>
    </w:p>
    <w:p w14:paraId="74DCC4B9" w14:textId="77777777" w:rsidR="0004431A" w:rsidRPr="00E04C1F" w:rsidRDefault="0004431A" w:rsidP="00DC75BE">
      <w:pPr>
        <w:pStyle w:val="fbemetinskkgirintisiz"/>
        <w:rPr>
          <w:rFonts w:asciiTheme="minorHAnsi" w:hAnsiTheme="minorHAnsi" w:cstheme="minorHAnsi"/>
          <w:szCs w:val="24"/>
        </w:rPr>
      </w:pPr>
      <w:r w:rsidRPr="00E04C1F">
        <w:rPr>
          <w:rFonts w:asciiTheme="minorHAnsi" w:hAnsiTheme="minorHAnsi" w:cstheme="minorHAnsi"/>
          <w:szCs w:val="24"/>
        </w:rPr>
        <w:t xml:space="preserve">    </w:t>
      </w: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# Update the GUI and perform AR processing</w:t>
      </w:r>
    </w:p>
    <w:p w14:paraId="5473E88A" w14:textId="77777777" w:rsidR="0004431A" w:rsidRPr="00E04C1F" w:rsidRDefault="0004431A" w:rsidP="00DC75BE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hAnsiTheme="minorHAnsi" w:cstheme="minorHAnsi"/>
          <w:szCs w:val="24"/>
        </w:rPr>
        <w:t xml:space="preserve">    </w:t>
      </w:r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def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update(self):</w:t>
      </w:r>
    </w:p>
    <w:p w14:paraId="7DACCF5E" w14:textId="77777777" w:rsidR="0004431A" w:rsidRPr="00E04C1F" w:rsidRDefault="0004431A" w:rsidP="00DC75BE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if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hasattr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(self, '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vs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')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and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self.vs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is not None:</w:t>
      </w:r>
    </w:p>
    <w:p w14:paraId="699C5629" w14:textId="77777777" w:rsidR="0004431A" w:rsidRPr="00E04C1F" w:rsidRDefault="0004431A" w:rsidP="00DC75BE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if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len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self.Q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) &gt; 0:</w:t>
      </w:r>
    </w:p>
    <w:p w14:paraId="2DA25D67" w14:textId="77777777" w:rsidR="0004431A" w:rsidRPr="00E04C1F" w:rsidRDefault="0004431A" w:rsidP="00DC75BE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        _,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frame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self.</w:t>
      </w:r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vs.read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()</w:t>
      </w:r>
    </w:p>
    <w:p w14:paraId="48E61195" w14:textId="77777777" w:rsidR="0004431A" w:rsidRPr="00E04C1F" w:rsidRDefault="0004431A" w:rsidP="00DC75BE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</w:t>
      </w:r>
    </w:p>
    <w:p w14:paraId="3D3D60D0" w14:textId="77777777" w:rsidR="0004431A" w:rsidRPr="00E04C1F" w:rsidRDefault="0004431A" w:rsidP="00DC75BE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        </w:t>
      </w:r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if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frame is not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None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and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frame.size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&gt; 0:</w:t>
      </w:r>
    </w:p>
    <w:p w14:paraId="76B7E3AD" w14:textId="77777777" w:rsidR="0004431A" w:rsidRPr="00E04C1F" w:rsidRDefault="0004431A" w:rsidP="00DC75BE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    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frame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_rgb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cv2.cvtColor(frame, cv2.COLOR_BGR2RGB)</w:t>
      </w:r>
    </w:p>
    <w:p w14:paraId="07A65511" w14:textId="77777777" w:rsidR="0004431A" w:rsidRPr="00E04C1F" w:rsidRDefault="0004431A" w:rsidP="00DC75BE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</w:t>
      </w:r>
    </w:p>
    <w:p w14:paraId="131A3256" w14:textId="77777777" w:rsidR="0004431A" w:rsidRPr="00E04C1F" w:rsidRDefault="0004431A" w:rsidP="00DC75BE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    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frame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_rgb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imutils.resize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frame_rgb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width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=600)</w:t>
      </w:r>
    </w:p>
    <w:p w14:paraId="6F09D9D1" w14:textId="77777777" w:rsidR="0004431A" w:rsidRPr="00E04C1F" w:rsidRDefault="0004431A" w:rsidP="00DC75BE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</w:t>
      </w:r>
    </w:p>
    <w:p w14:paraId="67F61930" w14:textId="77777777" w:rsidR="0004431A" w:rsidRPr="00E04C1F" w:rsidRDefault="0004431A" w:rsidP="00DC75BE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    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live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_warped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find_and_warp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</w:t>
      </w:r>
    </w:p>
    <w:p w14:paraId="673146CA" w14:textId="77777777" w:rsidR="0004431A" w:rsidRPr="00E04C1F" w:rsidRDefault="0004431A" w:rsidP="00DC75BE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        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frame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_rgb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, self.source,</w:t>
      </w:r>
    </w:p>
    <w:p w14:paraId="687592FD" w14:textId="77777777" w:rsidR="0004431A" w:rsidRPr="00E04C1F" w:rsidRDefault="0004431A" w:rsidP="00DC75BE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        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cornerIDs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=(24, 42, 66, 70),</w:t>
      </w:r>
    </w:p>
    <w:p w14:paraId="0194EB6D" w14:textId="77777777" w:rsidR="0004431A" w:rsidRPr="00E04C1F" w:rsidRDefault="0004431A" w:rsidP="00DC75BE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               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arucoDetector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=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self.arucoDetector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,</w:t>
      </w:r>
    </w:p>
    <w:p w14:paraId="49185D35" w14:textId="77777777" w:rsidR="0004431A" w:rsidRPr="00E04C1F" w:rsidRDefault="0004431A" w:rsidP="00DC75BE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        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marker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_corners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=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self.marker_corners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,</w:t>
      </w:r>
    </w:p>
    <w:p w14:paraId="46BCA554" w14:textId="77777777" w:rsidR="0004431A" w:rsidRPr="00E04C1F" w:rsidRDefault="0004431A" w:rsidP="00DC75BE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        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marker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_ids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=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self.marker_ids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,</w:t>
      </w:r>
    </w:p>
    <w:p w14:paraId="4E1F5C1C" w14:textId="77777777" w:rsidR="0004431A" w:rsidRPr="00E04C1F" w:rsidRDefault="0004431A" w:rsidP="00DC75BE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        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rejected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_candidates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=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self.rejected_candidates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,</w:t>
      </w:r>
    </w:p>
    <w:p w14:paraId="241D7AC9" w14:textId="77777777" w:rsidR="0004431A" w:rsidRPr="00E04C1F" w:rsidRDefault="0004431A" w:rsidP="00DC75BE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        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useCache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=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self.use_cache</w:t>
      </w:r>
      <w:proofErr w:type="spellEnd"/>
    </w:p>
    <w:p w14:paraId="19FC37FB" w14:textId="77777777" w:rsidR="0004431A" w:rsidRPr="00E04C1F" w:rsidRDefault="0004431A" w:rsidP="00DC75BE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            )</w:t>
      </w:r>
    </w:p>
    <w:p w14:paraId="7BFC4C2E" w14:textId="77777777" w:rsidR="0004431A" w:rsidRPr="00E04C1F" w:rsidRDefault="0004431A" w:rsidP="00DC75BE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</w:t>
      </w:r>
    </w:p>
    <w:p w14:paraId="1903832A" w14:textId="77777777" w:rsidR="0004431A" w:rsidRPr="00E04C1F" w:rsidRDefault="0004431A" w:rsidP="00DC75BE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    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if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live_warped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is not None:</w:t>
      </w:r>
    </w:p>
    <w:p w14:paraId="36CB9EE0" w14:textId="77777777" w:rsidR="0004431A" w:rsidRPr="00E04C1F" w:rsidRDefault="0004431A" w:rsidP="00DC75BE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        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frame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_rgb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live_warped</w:t>
      </w:r>
    </w:p>
    <w:p w14:paraId="3C9ACF31" w14:textId="77777777" w:rsidR="0004431A" w:rsidRPr="00E04C1F" w:rsidRDefault="0004431A" w:rsidP="00DC75BE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        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self.source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self.Q.popleft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()</w:t>
      </w:r>
    </w:p>
    <w:p w14:paraId="1A0B6026" w14:textId="77777777" w:rsidR="0004431A" w:rsidRPr="00E04C1F" w:rsidRDefault="0004431A" w:rsidP="00DC75BE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</w:t>
      </w:r>
    </w:p>
    <w:p w14:paraId="41744102" w14:textId="77777777" w:rsidR="0004431A" w:rsidRPr="00E04C1F" w:rsidRDefault="0004431A" w:rsidP="00DC75BE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    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if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len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self.Q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) !=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self.Q.maxlen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:</w:t>
      </w:r>
    </w:p>
    <w:p w14:paraId="23EED434" w14:textId="77777777" w:rsidR="0004431A" w:rsidRPr="00E04C1F" w:rsidRDefault="0004431A" w:rsidP="00DC75BE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                (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grabbed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nextFrame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) =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self.vf.read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()</w:t>
      </w:r>
    </w:p>
    <w:p w14:paraId="1C4F86A4" w14:textId="77777777" w:rsidR="0004431A" w:rsidRPr="00E04C1F" w:rsidRDefault="0004431A" w:rsidP="00DC75BE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        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if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grabbed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and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nextFrame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is not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None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and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nextFrame.size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&gt; 0:</w:t>
      </w:r>
    </w:p>
    <w:p w14:paraId="31ECFA73" w14:textId="77777777" w:rsidR="0004431A" w:rsidRPr="00E04C1F" w:rsidRDefault="0004431A" w:rsidP="00DC75BE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            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nextFrame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cv2.cvtColor(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nextFrame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, cv2.COLOR_BGR2RGB)</w:t>
      </w:r>
    </w:p>
    <w:p w14:paraId="6B50E272" w14:textId="77777777" w:rsidR="0004431A" w:rsidRPr="00E04C1F" w:rsidRDefault="0004431A" w:rsidP="00DC75BE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            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self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.Q.append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nextFrame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)</w:t>
      </w:r>
    </w:p>
    <w:p w14:paraId="190C12FF" w14:textId="77777777" w:rsidR="0004431A" w:rsidRPr="00E04C1F" w:rsidRDefault="0004431A" w:rsidP="00DC75BE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                </w:t>
      </w:r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else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:</w:t>
      </w:r>
    </w:p>
    <w:p w14:paraId="7F41838B" w14:textId="77777777" w:rsidR="0004431A" w:rsidRPr="00E04C1F" w:rsidRDefault="0004431A" w:rsidP="00DC75BE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            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self.vf.set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cv2.CAP_PROP_POS_FRAMES, 0)</w:t>
      </w:r>
    </w:p>
    <w:p w14:paraId="0F607392" w14:textId="77777777" w:rsidR="0004431A" w:rsidRPr="00E04C1F" w:rsidRDefault="0004431A" w:rsidP="00DC75BE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</w:t>
      </w:r>
    </w:p>
    <w:p w14:paraId="023E5620" w14:textId="77777777" w:rsidR="0004431A" w:rsidRPr="00E04C1F" w:rsidRDefault="0004431A" w:rsidP="00DC75BE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            </w:t>
      </w:r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height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width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channel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frame_rgb.shape</w:t>
      </w:r>
      <w:proofErr w:type="spellEnd"/>
    </w:p>
    <w:p w14:paraId="2C7AB1F0" w14:textId="77777777" w:rsidR="0004431A" w:rsidRPr="00E04C1F" w:rsidRDefault="0004431A" w:rsidP="00DC75BE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    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bytes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_per_line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3 * width</w:t>
      </w:r>
    </w:p>
    <w:p w14:paraId="7A091363" w14:textId="77777777" w:rsidR="0004431A" w:rsidRPr="00E04C1F" w:rsidRDefault="0004431A" w:rsidP="00DC75BE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    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q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_img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QImage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frame_rgb.data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width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height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bytes_per_line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, QImage.Format_RGB888)</w:t>
      </w:r>
    </w:p>
    <w:p w14:paraId="4939AD95" w14:textId="77777777" w:rsidR="0004431A" w:rsidRPr="00E04C1F" w:rsidRDefault="0004431A" w:rsidP="00DC75BE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lastRenderedPageBreak/>
        <w:t xml:space="preserve">            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pixmap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QPixmap.fromImage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q_img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)</w:t>
      </w:r>
    </w:p>
    <w:p w14:paraId="44C50745" w14:textId="77777777" w:rsidR="0004431A" w:rsidRPr="00E04C1F" w:rsidRDefault="0004431A" w:rsidP="00DC75BE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    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self.image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_label.setPixmap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pixmap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)</w:t>
      </w:r>
    </w:p>
    <w:p w14:paraId="55B4A93F" w14:textId="77777777" w:rsidR="0004431A" w:rsidRPr="00E04C1F" w:rsidRDefault="0004431A" w:rsidP="00DC75BE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</w:t>
      </w:r>
    </w:p>
    <w:p w14:paraId="0ECDC529" w14:textId="77777777" w:rsidR="0004431A" w:rsidRPr="00E04C1F" w:rsidRDefault="0004431A" w:rsidP="00DC75BE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           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self.num_frames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+= 1</w:t>
      </w:r>
    </w:p>
    <w:p w14:paraId="07115F42" w14:textId="77777777" w:rsidR="0004431A" w:rsidRPr="00E04C1F" w:rsidRDefault="0004431A" w:rsidP="00DC75BE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           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self.fps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self.start</w:t>
      </w:r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_time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self.num_frames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=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calculate_fps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self.start_time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,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self.num_frames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)</w:t>
      </w:r>
    </w:p>
    <w:p w14:paraId="408024A5" w14:textId="77777777" w:rsidR="0004431A" w:rsidRPr="00E04C1F" w:rsidRDefault="0004431A" w:rsidP="00DC75BE">
      <w:pPr>
        <w:pStyle w:val="fbemetinskkgirintisiz"/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            </w:t>
      </w:r>
      <w:proofErr w:type="spellStart"/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if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self.num_frames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% 30 == 0:</w:t>
      </w:r>
    </w:p>
    <w:p w14:paraId="0F0A943A" w14:textId="77777777" w:rsidR="0004431A" w:rsidRPr="00E04C1F" w:rsidRDefault="0004431A" w:rsidP="00DC75BE">
      <w:pPr>
        <w:pStyle w:val="fbemetinskkgirintisiz"/>
        <w:pBdr>
          <w:bottom w:val="single" w:sz="6" w:space="1" w:color="auto"/>
        </w:pBdr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</w:pPr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 xml:space="preserve">                        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self.fps_</w:t>
      </w:r>
      <w:proofErr w:type="gram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label.setText</w:t>
      </w:r>
      <w:proofErr w:type="spellEnd"/>
      <w:proofErr w:type="gram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(</w:t>
      </w:r>
      <w:proofErr w:type="spellStart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f'FPS</w:t>
      </w:r>
      <w:proofErr w:type="spellEnd"/>
      <w:r w:rsidRPr="00E04C1F">
        <w:rPr>
          <w:rFonts w:asciiTheme="minorHAnsi" w:eastAsiaTheme="minorHAnsi" w:hAnsiTheme="minorHAnsi" w:cstheme="minorHAnsi"/>
          <w:i/>
          <w:color w:val="7F7F7F" w:themeColor="text1" w:themeTint="80"/>
          <w:szCs w:val="24"/>
        </w:rPr>
        <w:t>: {self.fps:.2f}')</w:t>
      </w:r>
    </w:p>
    <w:p w14:paraId="38F45337" w14:textId="77777777" w:rsidR="000479FE" w:rsidRPr="00E04C1F" w:rsidRDefault="000479FE" w:rsidP="0004431A">
      <w:pPr>
        <w:rPr>
          <w:rFonts w:asciiTheme="minorHAnsi" w:hAnsiTheme="minorHAnsi" w:cstheme="minorHAnsi"/>
          <w:szCs w:val="24"/>
        </w:rPr>
      </w:pPr>
    </w:p>
    <w:p w14:paraId="2B7EFB72" w14:textId="77777777" w:rsidR="0004431A" w:rsidRPr="00E04C1F" w:rsidRDefault="0004431A" w:rsidP="00DC75BE">
      <w:pPr>
        <w:pStyle w:val="fbemetinskkgirintisiz"/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</w:pPr>
      <w:r w:rsidRPr="00E04C1F">
        <w:rPr>
          <w:rFonts w:asciiTheme="minorHAnsi" w:eastAsiaTheme="minorHAnsi" w:hAnsiTheme="minorHAnsi" w:cstheme="minorHAnsi"/>
          <w:b/>
          <w:bCs/>
          <w:i/>
          <w:szCs w:val="24"/>
          <w:lang w:val="en-US" w:bidi="ar-SA"/>
        </w:rPr>
        <w:t># Entry point of the application</w:t>
      </w:r>
    </w:p>
    <w:p w14:paraId="4180FD96" w14:textId="77777777" w:rsidR="0004431A" w:rsidRPr="00E04C1F" w:rsidRDefault="0004431A" w:rsidP="0004431A">
      <w:pPr>
        <w:rPr>
          <w:rFonts w:asciiTheme="minorHAnsi" w:hAnsiTheme="minorHAnsi" w:cstheme="minorHAnsi"/>
          <w:i/>
          <w:color w:val="7F7F7F" w:themeColor="text1" w:themeTint="80"/>
          <w:szCs w:val="24"/>
          <w:lang w:val="tr-TR" w:bidi="en-US"/>
        </w:rPr>
      </w:pPr>
      <w:proofErr w:type="gramStart"/>
      <w:r w:rsidRPr="00E04C1F">
        <w:rPr>
          <w:rFonts w:asciiTheme="minorHAnsi" w:hAnsiTheme="minorHAnsi" w:cstheme="minorHAnsi"/>
          <w:i/>
          <w:color w:val="7F7F7F" w:themeColor="text1" w:themeTint="80"/>
          <w:szCs w:val="24"/>
          <w:lang w:val="tr-TR" w:bidi="en-US"/>
        </w:rPr>
        <w:t>if</w:t>
      </w:r>
      <w:proofErr w:type="gramEnd"/>
      <w:r w:rsidRPr="00E04C1F">
        <w:rPr>
          <w:rFonts w:asciiTheme="minorHAnsi" w:hAnsiTheme="minorHAnsi" w:cstheme="minorHAnsi"/>
          <w:i/>
          <w:color w:val="7F7F7F" w:themeColor="text1" w:themeTint="80"/>
          <w:szCs w:val="24"/>
          <w:lang w:val="tr-TR" w:bidi="en-US"/>
        </w:rPr>
        <w:t xml:space="preserve"> __name__ == '__main__':</w:t>
      </w:r>
    </w:p>
    <w:p w14:paraId="0C8D2DAD" w14:textId="77777777" w:rsidR="0004431A" w:rsidRPr="00E04C1F" w:rsidRDefault="0004431A" w:rsidP="0004431A">
      <w:pPr>
        <w:rPr>
          <w:rFonts w:asciiTheme="minorHAnsi" w:hAnsiTheme="minorHAnsi" w:cstheme="minorHAnsi"/>
          <w:i/>
          <w:color w:val="7F7F7F" w:themeColor="text1" w:themeTint="80"/>
          <w:szCs w:val="24"/>
          <w:lang w:val="tr-TR" w:bidi="en-US"/>
        </w:rPr>
      </w:pPr>
      <w:r w:rsidRPr="00E04C1F">
        <w:rPr>
          <w:rFonts w:asciiTheme="minorHAnsi" w:hAnsiTheme="minorHAnsi" w:cstheme="minorHAnsi"/>
          <w:i/>
          <w:color w:val="7F7F7F" w:themeColor="text1" w:themeTint="80"/>
          <w:szCs w:val="24"/>
          <w:lang w:val="tr-TR" w:bidi="en-US"/>
        </w:rPr>
        <w:t xml:space="preserve">    </w:t>
      </w:r>
      <w:proofErr w:type="spellStart"/>
      <w:proofErr w:type="gramStart"/>
      <w:r w:rsidRPr="00E04C1F">
        <w:rPr>
          <w:rFonts w:asciiTheme="minorHAnsi" w:hAnsiTheme="minorHAnsi" w:cstheme="minorHAnsi"/>
          <w:i/>
          <w:color w:val="7F7F7F" w:themeColor="text1" w:themeTint="80"/>
          <w:szCs w:val="24"/>
          <w:lang w:val="tr-TR" w:bidi="en-US"/>
        </w:rPr>
        <w:t>app</w:t>
      </w:r>
      <w:proofErr w:type="spellEnd"/>
      <w:proofErr w:type="gramEnd"/>
      <w:r w:rsidRPr="00E04C1F">
        <w:rPr>
          <w:rFonts w:asciiTheme="minorHAnsi" w:hAnsiTheme="minorHAnsi" w:cstheme="minorHAnsi"/>
          <w:i/>
          <w:color w:val="7F7F7F" w:themeColor="text1" w:themeTint="80"/>
          <w:szCs w:val="24"/>
          <w:lang w:val="tr-TR" w:bidi="en-US"/>
        </w:rPr>
        <w:t xml:space="preserve"> = </w:t>
      </w:r>
      <w:proofErr w:type="spellStart"/>
      <w:r w:rsidRPr="00E04C1F">
        <w:rPr>
          <w:rFonts w:asciiTheme="minorHAnsi" w:hAnsiTheme="minorHAnsi" w:cstheme="minorHAnsi"/>
          <w:i/>
          <w:color w:val="7F7F7F" w:themeColor="text1" w:themeTint="80"/>
          <w:szCs w:val="24"/>
          <w:lang w:val="tr-TR" w:bidi="en-US"/>
        </w:rPr>
        <w:t>QApplication</w:t>
      </w:r>
      <w:proofErr w:type="spellEnd"/>
      <w:r w:rsidRPr="00E04C1F">
        <w:rPr>
          <w:rFonts w:asciiTheme="minorHAnsi" w:hAnsiTheme="minorHAnsi" w:cstheme="minorHAnsi"/>
          <w:i/>
          <w:color w:val="7F7F7F" w:themeColor="text1" w:themeTint="80"/>
          <w:szCs w:val="24"/>
          <w:lang w:val="tr-TR" w:bidi="en-US"/>
        </w:rPr>
        <w:t>(</w:t>
      </w:r>
      <w:proofErr w:type="spellStart"/>
      <w:r w:rsidRPr="00E04C1F">
        <w:rPr>
          <w:rFonts w:asciiTheme="minorHAnsi" w:hAnsiTheme="minorHAnsi" w:cstheme="minorHAnsi"/>
          <w:i/>
          <w:color w:val="7F7F7F" w:themeColor="text1" w:themeTint="80"/>
          <w:szCs w:val="24"/>
          <w:lang w:val="tr-TR" w:bidi="en-US"/>
        </w:rPr>
        <w:t>sys.argv</w:t>
      </w:r>
      <w:proofErr w:type="spellEnd"/>
      <w:r w:rsidRPr="00E04C1F">
        <w:rPr>
          <w:rFonts w:asciiTheme="minorHAnsi" w:hAnsiTheme="minorHAnsi" w:cstheme="minorHAnsi"/>
          <w:i/>
          <w:color w:val="7F7F7F" w:themeColor="text1" w:themeTint="80"/>
          <w:szCs w:val="24"/>
          <w:lang w:val="tr-TR" w:bidi="en-US"/>
        </w:rPr>
        <w:t>)</w:t>
      </w:r>
    </w:p>
    <w:p w14:paraId="1F1DF295" w14:textId="77777777" w:rsidR="0004431A" w:rsidRPr="00E04C1F" w:rsidRDefault="0004431A" w:rsidP="0004431A">
      <w:pPr>
        <w:rPr>
          <w:rFonts w:asciiTheme="minorHAnsi" w:hAnsiTheme="minorHAnsi" w:cstheme="minorHAnsi"/>
          <w:i/>
          <w:color w:val="7F7F7F" w:themeColor="text1" w:themeTint="80"/>
          <w:szCs w:val="24"/>
          <w:lang w:val="tr-TR" w:bidi="en-US"/>
        </w:rPr>
      </w:pPr>
      <w:r w:rsidRPr="00E04C1F">
        <w:rPr>
          <w:rFonts w:asciiTheme="minorHAnsi" w:hAnsiTheme="minorHAnsi" w:cstheme="minorHAnsi"/>
          <w:i/>
          <w:color w:val="7F7F7F" w:themeColor="text1" w:themeTint="80"/>
          <w:szCs w:val="24"/>
          <w:lang w:val="tr-TR" w:bidi="en-US"/>
        </w:rPr>
        <w:t xml:space="preserve">    </w:t>
      </w:r>
      <w:proofErr w:type="spellStart"/>
      <w:proofErr w:type="gramStart"/>
      <w:r w:rsidRPr="00E04C1F">
        <w:rPr>
          <w:rFonts w:asciiTheme="minorHAnsi" w:hAnsiTheme="minorHAnsi" w:cstheme="minorHAnsi"/>
          <w:i/>
          <w:color w:val="7F7F7F" w:themeColor="text1" w:themeTint="80"/>
          <w:szCs w:val="24"/>
          <w:lang w:val="tr-TR" w:bidi="en-US"/>
        </w:rPr>
        <w:t>ar</w:t>
      </w:r>
      <w:proofErr w:type="gramEnd"/>
      <w:r w:rsidRPr="00E04C1F">
        <w:rPr>
          <w:rFonts w:asciiTheme="minorHAnsi" w:hAnsiTheme="minorHAnsi" w:cstheme="minorHAnsi"/>
          <w:i/>
          <w:color w:val="7F7F7F" w:themeColor="text1" w:themeTint="80"/>
          <w:szCs w:val="24"/>
          <w:lang w:val="tr-TR" w:bidi="en-US"/>
        </w:rPr>
        <w:t>_app</w:t>
      </w:r>
      <w:proofErr w:type="spellEnd"/>
      <w:r w:rsidRPr="00E04C1F">
        <w:rPr>
          <w:rFonts w:asciiTheme="minorHAnsi" w:hAnsiTheme="minorHAnsi" w:cstheme="minorHAnsi"/>
          <w:i/>
          <w:color w:val="7F7F7F" w:themeColor="text1" w:themeTint="80"/>
          <w:szCs w:val="24"/>
          <w:lang w:val="tr-TR" w:bidi="en-US"/>
        </w:rPr>
        <w:t xml:space="preserve"> = </w:t>
      </w:r>
      <w:proofErr w:type="spellStart"/>
      <w:r w:rsidRPr="00E04C1F">
        <w:rPr>
          <w:rFonts w:asciiTheme="minorHAnsi" w:hAnsiTheme="minorHAnsi" w:cstheme="minorHAnsi"/>
          <w:i/>
          <w:color w:val="7F7F7F" w:themeColor="text1" w:themeTint="80"/>
          <w:szCs w:val="24"/>
          <w:lang w:val="tr-TR" w:bidi="en-US"/>
        </w:rPr>
        <w:t>ARApp</w:t>
      </w:r>
      <w:proofErr w:type="spellEnd"/>
      <w:r w:rsidRPr="00E04C1F">
        <w:rPr>
          <w:rFonts w:asciiTheme="minorHAnsi" w:hAnsiTheme="minorHAnsi" w:cstheme="minorHAnsi"/>
          <w:i/>
          <w:color w:val="7F7F7F" w:themeColor="text1" w:themeTint="80"/>
          <w:szCs w:val="24"/>
          <w:lang w:val="tr-TR" w:bidi="en-US"/>
        </w:rPr>
        <w:t>()</w:t>
      </w:r>
    </w:p>
    <w:p w14:paraId="62951D5F" w14:textId="77777777" w:rsidR="008C789D" w:rsidRPr="00E04C1F" w:rsidRDefault="0004431A" w:rsidP="000479FE">
      <w:pPr>
        <w:pBdr>
          <w:bottom w:val="single" w:sz="6" w:space="1" w:color="auto"/>
        </w:pBdr>
        <w:rPr>
          <w:rFonts w:asciiTheme="minorHAnsi" w:hAnsiTheme="minorHAnsi" w:cstheme="minorHAnsi"/>
          <w:i/>
          <w:color w:val="7F7F7F" w:themeColor="text1" w:themeTint="80"/>
          <w:szCs w:val="24"/>
          <w:lang w:val="tr-TR" w:bidi="en-US"/>
        </w:rPr>
      </w:pPr>
      <w:r w:rsidRPr="00E04C1F">
        <w:rPr>
          <w:rFonts w:asciiTheme="minorHAnsi" w:hAnsiTheme="minorHAnsi" w:cstheme="minorHAnsi"/>
          <w:i/>
          <w:color w:val="7F7F7F" w:themeColor="text1" w:themeTint="80"/>
          <w:szCs w:val="24"/>
          <w:lang w:val="tr-TR" w:bidi="en-US"/>
        </w:rPr>
        <w:t xml:space="preserve">    </w:t>
      </w:r>
      <w:proofErr w:type="spellStart"/>
      <w:proofErr w:type="gramStart"/>
      <w:r w:rsidRPr="00E04C1F">
        <w:rPr>
          <w:rFonts w:asciiTheme="minorHAnsi" w:hAnsiTheme="minorHAnsi" w:cstheme="minorHAnsi"/>
          <w:i/>
          <w:color w:val="7F7F7F" w:themeColor="text1" w:themeTint="80"/>
          <w:szCs w:val="24"/>
          <w:lang w:val="tr-TR" w:bidi="en-US"/>
        </w:rPr>
        <w:t>sys.exit</w:t>
      </w:r>
      <w:proofErr w:type="spellEnd"/>
      <w:proofErr w:type="gramEnd"/>
      <w:r w:rsidRPr="00E04C1F">
        <w:rPr>
          <w:rFonts w:asciiTheme="minorHAnsi" w:hAnsiTheme="minorHAnsi" w:cstheme="minorHAnsi"/>
          <w:i/>
          <w:color w:val="7F7F7F" w:themeColor="text1" w:themeTint="80"/>
          <w:szCs w:val="24"/>
          <w:lang w:val="tr-TR" w:bidi="en-US"/>
        </w:rPr>
        <w:t>(</w:t>
      </w:r>
      <w:proofErr w:type="spellStart"/>
      <w:r w:rsidRPr="00E04C1F">
        <w:rPr>
          <w:rFonts w:asciiTheme="minorHAnsi" w:hAnsiTheme="minorHAnsi" w:cstheme="minorHAnsi"/>
          <w:i/>
          <w:color w:val="7F7F7F" w:themeColor="text1" w:themeTint="80"/>
          <w:szCs w:val="24"/>
          <w:lang w:val="tr-TR" w:bidi="en-US"/>
        </w:rPr>
        <w:t>app.exec</w:t>
      </w:r>
      <w:proofErr w:type="spellEnd"/>
      <w:r w:rsidRPr="00E04C1F">
        <w:rPr>
          <w:rFonts w:asciiTheme="minorHAnsi" w:hAnsiTheme="minorHAnsi" w:cstheme="minorHAnsi"/>
          <w:i/>
          <w:color w:val="7F7F7F" w:themeColor="text1" w:themeTint="80"/>
          <w:szCs w:val="24"/>
          <w:lang w:val="tr-TR" w:bidi="en-US"/>
        </w:rPr>
        <w:t>_())</w:t>
      </w:r>
    </w:p>
    <w:p w14:paraId="1F29F263" w14:textId="77777777" w:rsidR="008C789D" w:rsidRPr="00E04C1F" w:rsidRDefault="008C789D">
      <w:pPr>
        <w:spacing w:after="160" w:line="259" w:lineRule="auto"/>
        <w:jc w:val="left"/>
        <w:rPr>
          <w:rFonts w:asciiTheme="minorHAnsi" w:hAnsiTheme="minorHAnsi" w:cstheme="minorHAnsi"/>
          <w:i/>
          <w:color w:val="7F7F7F" w:themeColor="text1" w:themeTint="80"/>
          <w:szCs w:val="24"/>
          <w:lang w:val="tr-TR" w:bidi="en-US"/>
        </w:rPr>
      </w:pPr>
      <w:r w:rsidRPr="00E04C1F">
        <w:rPr>
          <w:rFonts w:asciiTheme="minorHAnsi" w:hAnsiTheme="minorHAnsi" w:cstheme="minorHAnsi"/>
          <w:i/>
          <w:color w:val="7F7F7F" w:themeColor="text1" w:themeTint="80"/>
          <w:szCs w:val="24"/>
          <w:lang w:val="tr-TR" w:bidi="en-US"/>
        </w:rPr>
        <w:br w:type="page"/>
      </w:r>
    </w:p>
    <w:p w14:paraId="0BED3B1C" w14:textId="5B53961C" w:rsidR="008C789D" w:rsidRPr="00E04C1F" w:rsidRDefault="009549CE" w:rsidP="008C789D">
      <w:pPr>
        <w:pStyle w:val="Heading3"/>
        <w:rPr>
          <w:rFonts w:asciiTheme="minorHAnsi" w:hAnsiTheme="minorHAnsi" w:cstheme="minorHAnsi"/>
          <w:szCs w:val="24"/>
        </w:rPr>
      </w:pPr>
      <w:bookmarkStart w:id="10" w:name="_Toc155735655"/>
      <w:r w:rsidRPr="00E04C1F">
        <w:rPr>
          <w:rFonts w:asciiTheme="minorHAnsi" w:hAnsiTheme="minorHAnsi" w:cstheme="minorHAnsi"/>
          <w:noProof/>
          <w:szCs w:val="24"/>
        </w:rPr>
        <w:lastRenderedPageBreak/>
        <w:drawing>
          <wp:anchor distT="0" distB="0" distL="114300" distR="114300" simplePos="0" relativeHeight="251669504" behindDoc="0" locked="0" layoutInCell="1" allowOverlap="1" wp14:anchorId="3AD3B681" wp14:editId="5F1E2281">
            <wp:simplePos x="0" y="0"/>
            <wp:positionH relativeFrom="margin">
              <wp:align>right</wp:align>
            </wp:positionH>
            <wp:positionV relativeFrom="paragraph">
              <wp:posOffset>354330</wp:posOffset>
            </wp:positionV>
            <wp:extent cx="2877820" cy="2392680"/>
            <wp:effectExtent l="0" t="0" r="0" b="7620"/>
            <wp:wrapSquare wrapText="bothSides"/>
            <wp:docPr id="1332863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86390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82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789D" w:rsidRPr="00E04C1F">
        <w:rPr>
          <w:rFonts w:asciiTheme="minorHAnsi" w:hAnsiTheme="minorHAnsi" w:cstheme="minorHAnsi"/>
          <w:noProof/>
          <w:szCs w:val="24"/>
        </w:rPr>
        <w:drawing>
          <wp:anchor distT="0" distB="0" distL="114300" distR="114300" simplePos="0" relativeHeight="251668480" behindDoc="0" locked="0" layoutInCell="1" allowOverlap="1" wp14:anchorId="0D8ECEB5" wp14:editId="2C1D936F">
            <wp:simplePos x="0" y="0"/>
            <wp:positionH relativeFrom="margin">
              <wp:align>left</wp:align>
            </wp:positionH>
            <wp:positionV relativeFrom="paragraph">
              <wp:posOffset>339090</wp:posOffset>
            </wp:positionV>
            <wp:extent cx="2846070" cy="2400300"/>
            <wp:effectExtent l="0" t="0" r="0" b="0"/>
            <wp:wrapSquare wrapText="bothSides"/>
            <wp:docPr id="354272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272276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07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789D" w:rsidRPr="00E04C1F">
        <w:rPr>
          <w:rFonts w:asciiTheme="minorHAnsi" w:hAnsiTheme="minorHAnsi" w:cstheme="minorHAnsi"/>
          <w:szCs w:val="24"/>
        </w:rPr>
        <w:t>Screenshots of Running Application (exe)</w:t>
      </w:r>
      <w:bookmarkEnd w:id="10"/>
    </w:p>
    <w:p w14:paraId="339D8128" w14:textId="651AEC45" w:rsidR="008C789D" w:rsidRPr="00E04C1F" w:rsidRDefault="009549CE" w:rsidP="008C789D">
      <w:pPr>
        <w:rPr>
          <w:rFonts w:asciiTheme="minorHAnsi" w:hAnsiTheme="minorHAnsi" w:cstheme="minorHAnsi"/>
          <w:szCs w:val="24"/>
        </w:rPr>
      </w:pPr>
      <w:r w:rsidRPr="00E04C1F">
        <w:rPr>
          <w:rFonts w:asciiTheme="minorHAnsi" w:hAnsiTheme="minorHAnsi" w:cstheme="minorHAnsi"/>
          <w:noProof/>
          <w:szCs w:val="24"/>
        </w:rPr>
        <w:drawing>
          <wp:anchor distT="0" distB="0" distL="114300" distR="114300" simplePos="0" relativeHeight="251670528" behindDoc="0" locked="0" layoutInCell="1" allowOverlap="1" wp14:anchorId="75562C56" wp14:editId="155453C3">
            <wp:simplePos x="0" y="0"/>
            <wp:positionH relativeFrom="margin">
              <wp:align>center</wp:align>
            </wp:positionH>
            <wp:positionV relativeFrom="paragraph">
              <wp:posOffset>2484120</wp:posOffset>
            </wp:positionV>
            <wp:extent cx="2846070" cy="2355850"/>
            <wp:effectExtent l="0" t="0" r="0" b="6350"/>
            <wp:wrapSquare wrapText="bothSides"/>
            <wp:docPr id="1812996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996644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07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0E773D" w14:textId="223BA44D" w:rsidR="00226A04" w:rsidRPr="00E04C1F" w:rsidRDefault="009549CE" w:rsidP="000479FE">
      <w:pPr>
        <w:pBdr>
          <w:bottom w:val="single" w:sz="6" w:space="1" w:color="auto"/>
        </w:pBdr>
        <w:rPr>
          <w:rFonts w:asciiTheme="minorHAnsi" w:hAnsiTheme="minorHAnsi" w:cstheme="minorHAnsi"/>
          <w:i/>
          <w:color w:val="7F7F7F" w:themeColor="text1" w:themeTint="80"/>
          <w:szCs w:val="24"/>
          <w:lang w:val="tr-TR" w:bidi="en-US"/>
        </w:rPr>
      </w:pPr>
      <w:r w:rsidRPr="00E04C1F">
        <w:rPr>
          <w:rFonts w:asciiTheme="minorHAnsi" w:hAnsiTheme="minorHAnsi" w:cstheme="minorHAnsi"/>
          <w:noProof/>
          <w:szCs w:val="24"/>
        </w:rPr>
        <w:drawing>
          <wp:anchor distT="0" distB="0" distL="114300" distR="114300" simplePos="0" relativeHeight="251671552" behindDoc="0" locked="0" layoutInCell="1" allowOverlap="1" wp14:anchorId="47FCCD70" wp14:editId="0EDB7CED">
            <wp:simplePos x="0" y="0"/>
            <wp:positionH relativeFrom="margin">
              <wp:align>left</wp:align>
            </wp:positionH>
            <wp:positionV relativeFrom="paragraph">
              <wp:posOffset>2211070</wp:posOffset>
            </wp:positionV>
            <wp:extent cx="5939155" cy="3272790"/>
            <wp:effectExtent l="0" t="0" r="4445" b="3810"/>
            <wp:wrapSquare wrapText="bothSides"/>
            <wp:docPr id="10980916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091679" name="Picture 1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4C1F">
        <w:rPr>
          <w:rFonts w:asciiTheme="minorHAnsi" w:hAnsiTheme="minorHAnsi" w:cstheme="minorHAnsi"/>
          <w:noProof/>
          <w:szCs w:val="24"/>
        </w:rPr>
        <w:t xml:space="preserve"> </w:t>
      </w:r>
      <w:r w:rsidR="00226A04" w:rsidRPr="00E04C1F">
        <w:rPr>
          <w:rFonts w:asciiTheme="minorHAnsi" w:hAnsiTheme="minorHAnsi" w:cstheme="minorHAnsi"/>
          <w:szCs w:val="24"/>
        </w:rPr>
        <w:br w:type="page"/>
      </w:r>
    </w:p>
    <w:p w14:paraId="7DFCB5FC" w14:textId="61820D40" w:rsidR="00CA3FA3" w:rsidRPr="00E04C1F" w:rsidRDefault="00CA3FA3" w:rsidP="00CA3FA3">
      <w:pPr>
        <w:pStyle w:val="Heading1"/>
        <w:rPr>
          <w:rFonts w:asciiTheme="minorHAnsi" w:hAnsiTheme="minorHAnsi" w:cstheme="minorHAnsi"/>
          <w:szCs w:val="24"/>
        </w:rPr>
      </w:pPr>
      <w:bookmarkStart w:id="11" w:name="_Toc155735656"/>
      <w:r w:rsidRPr="00E04C1F">
        <w:rPr>
          <w:rFonts w:asciiTheme="minorHAnsi" w:hAnsiTheme="minorHAnsi" w:cstheme="minorHAnsi"/>
          <w:szCs w:val="24"/>
        </w:rPr>
        <w:lastRenderedPageBreak/>
        <w:t>LITERATURE</w:t>
      </w:r>
      <w:bookmarkEnd w:id="11"/>
    </w:p>
    <w:p w14:paraId="10671B5A" w14:textId="5159F21F" w:rsidR="00CA3FA3" w:rsidRPr="00E04C1F" w:rsidRDefault="00CA3FA3" w:rsidP="008E327A">
      <w:pPr>
        <w:pStyle w:val="TableCap"/>
        <w:rPr>
          <w:rFonts w:asciiTheme="minorHAnsi" w:hAnsiTheme="minorHAnsi" w:cstheme="minorHAnsi"/>
          <w:sz w:val="24"/>
          <w:szCs w:val="24"/>
        </w:rPr>
      </w:pPr>
      <w:proofErr w:type="spellStart"/>
      <w:r w:rsidRPr="00E04C1F">
        <w:rPr>
          <w:rFonts w:asciiTheme="minorHAnsi" w:hAnsiTheme="minorHAnsi" w:cstheme="minorHAnsi"/>
          <w:sz w:val="24"/>
          <w:szCs w:val="24"/>
        </w:rPr>
        <w:t>Youtube</w:t>
      </w:r>
      <w:proofErr w:type="spellEnd"/>
      <w:r w:rsidRPr="00E04C1F">
        <w:rPr>
          <w:rFonts w:asciiTheme="minorHAnsi" w:hAnsiTheme="minorHAnsi" w:cstheme="minorHAnsi"/>
          <w:sz w:val="24"/>
          <w:szCs w:val="24"/>
        </w:rPr>
        <w:t xml:space="preserve"> Videos:</w:t>
      </w:r>
    </w:p>
    <w:p w14:paraId="6268CFC2" w14:textId="35DC8421" w:rsidR="00CA3FA3" w:rsidRPr="00E04C1F" w:rsidRDefault="00CA3FA3" w:rsidP="008E327A">
      <w:pPr>
        <w:pStyle w:val="TableCap"/>
        <w:rPr>
          <w:rFonts w:asciiTheme="minorHAnsi" w:hAnsiTheme="minorHAnsi" w:cstheme="minorHAnsi"/>
          <w:sz w:val="24"/>
          <w:szCs w:val="24"/>
        </w:rPr>
      </w:pPr>
      <w:r w:rsidRPr="00E04C1F">
        <w:rPr>
          <w:rFonts w:asciiTheme="minorHAnsi" w:hAnsiTheme="minorHAnsi" w:cstheme="minorHAnsi"/>
          <w:sz w:val="24"/>
          <w:szCs w:val="24"/>
        </w:rPr>
        <w:t xml:space="preserve">- </w:t>
      </w:r>
      <w:hyperlink r:id="rId25" w:history="1">
        <w:r w:rsidRPr="00E04C1F">
          <w:rPr>
            <w:rStyle w:val="Hyperlink"/>
            <w:rFonts w:asciiTheme="minorHAnsi" w:hAnsiTheme="minorHAnsi" w:cstheme="minorHAnsi"/>
            <w:szCs w:val="24"/>
          </w:rPr>
          <w:t>https://www.youtube.com/watch?v=sg1bVJBjbng</w:t>
        </w:r>
      </w:hyperlink>
    </w:p>
    <w:p w14:paraId="643CC971" w14:textId="08DF03C8" w:rsidR="00CA3FA3" w:rsidRPr="00E04C1F" w:rsidRDefault="00CA3FA3" w:rsidP="008E327A">
      <w:pPr>
        <w:pStyle w:val="TableCap"/>
        <w:rPr>
          <w:rFonts w:asciiTheme="minorHAnsi" w:hAnsiTheme="minorHAnsi" w:cstheme="minorHAnsi"/>
          <w:sz w:val="24"/>
          <w:szCs w:val="24"/>
        </w:rPr>
      </w:pPr>
      <w:r w:rsidRPr="00E04C1F">
        <w:rPr>
          <w:rFonts w:asciiTheme="minorHAnsi" w:hAnsiTheme="minorHAnsi" w:cstheme="minorHAnsi"/>
          <w:sz w:val="24"/>
          <w:szCs w:val="24"/>
        </w:rPr>
        <w:t xml:space="preserve">- </w:t>
      </w:r>
      <w:hyperlink r:id="rId26" w:history="1">
        <w:r w:rsidRPr="00E04C1F">
          <w:rPr>
            <w:rStyle w:val="Hyperlink"/>
            <w:rFonts w:asciiTheme="minorHAnsi" w:hAnsiTheme="minorHAnsi" w:cstheme="minorHAnsi"/>
            <w:szCs w:val="24"/>
          </w:rPr>
          <w:t>https://www.youtube.com/watch?v=UlM2bpqo_o0</w:t>
        </w:r>
      </w:hyperlink>
    </w:p>
    <w:p w14:paraId="36A3698A" w14:textId="66E268BD" w:rsidR="00CA3FA3" w:rsidRPr="00E04C1F" w:rsidRDefault="00CA3FA3" w:rsidP="008E327A">
      <w:pPr>
        <w:pStyle w:val="TableCap"/>
        <w:rPr>
          <w:rFonts w:asciiTheme="minorHAnsi" w:hAnsiTheme="minorHAnsi" w:cstheme="minorHAnsi"/>
          <w:sz w:val="24"/>
          <w:szCs w:val="24"/>
        </w:rPr>
      </w:pPr>
      <w:r w:rsidRPr="00E04C1F">
        <w:rPr>
          <w:rFonts w:asciiTheme="minorHAnsi" w:hAnsiTheme="minorHAnsi" w:cstheme="minorHAnsi"/>
          <w:sz w:val="24"/>
          <w:szCs w:val="24"/>
        </w:rPr>
        <w:t xml:space="preserve">- </w:t>
      </w:r>
      <w:hyperlink r:id="rId27" w:history="1">
        <w:r w:rsidRPr="00E04C1F">
          <w:rPr>
            <w:rStyle w:val="Hyperlink"/>
            <w:rFonts w:asciiTheme="minorHAnsi" w:hAnsiTheme="minorHAnsi" w:cstheme="minorHAnsi"/>
            <w:szCs w:val="24"/>
          </w:rPr>
          <w:t>https://www.youtube.com/watch?v=GEWoGDdjlSc</w:t>
        </w:r>
      </w:hyperlink>
    </w:p>
    <w:p w14:paraId="3ECDB185" w14:textId="094DA38A" w:rsidR="00CA3FA3" w:rsidRPr="00E04C1F" w:rsidRDefault="00CA3FA3" w:rsidP="008E327A">
      <w:pPr>
        <w:pStyle w:val="TableCap"/>
        <w:rPr>
          <w:rFonts w:asciiTheme="minorHAnsi" w:hAnsiTheme="minorHAnsi" w:cstheme="minorHAnsi"/>
          <w:sz w:val="24"/>
          <w:szCs w:val="24"/>
        </w:rPr>
      </w:pPr>
      <w:r w:rsidRPr="00E04C1F">
        <w:rPr>
          <w:rFonts w:asciiTheme="minorHAnsi" w:hAnsiTheme="minorHAnsi" w:cstheme="minorHAnsi"/>
          <w:sz w:val="24"/>
          <w:szCs w:val="24"/>
        </w:rPr>
        <w:t xml:space="preserve">Websites: </w:t>
      </w:r>
    </w:p>
    <w:p w14:paraId="275B05D2" w14:textId="6675BABF" w:rsidR="00CA3FA3" w:rsidRPr="00E04C1F" w:rsidRDefault="00CA3FA3" w:rsidP="008E327A">
      <w:pPr>
        <w:pStyle w:val="TableCap"/>
        <w:rPr>
          <w:rFonts w:asciiTheme="minorHAnsi" w:hAnsiTheme="minorHAnsi" w:cstheme="minorHAnsi"/>
          <w:sz w:val="24"/>
          <w:szCs w:val="24"/>
        </w:rPr>
      </w:pPr>
      <w:r w:rsidRPr="00E04C1F">
        <w:rPr>
          <w:rFonts w:asciiTheme="minorHAnsi" w:hAnsiTheme="minorHAnsi" w:cstheme="minorHAnsi"/>
          <w:sz w:val="24"/>
          <w:szCs w:val="24"/>
        </w:rPr>
        <w:t xml:space="preserve">- </w:t>
      </w:r>
      <w:hyperlink r:id="rId28" w:history="1">
        <w:r w:rsidRPr="00E04C1F">
          <w:rPr>
            <w:rStyle w:val="Hyperlink"/>
            <w:rFonts w:asciiTheme="minorHAnsi" w:hAnsiTheme="minorHAnsi" w:cstheme="minorHAnsi"/>
            <w:szCs w:val="24"/>
          </w:rPr>
          <w:t>https://docs.opencv.org/4.x/d5/dae/tutorial_aruco_detection.html</w:t>
        </w:r>
      </w:hyperlink>
    </w:p>
    <w:p w14:paraId="07AAA24B" w14:textId="3E3F56E6" w:rsidR="00CA3FA3" w:rsidRPr="00E04C1F" w:rsidRDefault="00CA3FA3" w:rsidP="008E327A">
      <w:pPr>
        <w:pStyle w:val="TableCap"/>
        <w:rPr>
          <w:rFonts w:asciiTheme="minorHAnsi" w:hAnsiTheme="minorHAnsi" w:cstheme="minorHAnsi"/>
          <w:sz w:val="24"/>
          <w:szCs w:val="24"/>
        </w:rPr>
      </w:pPr>
      <w:r w:rsidRPr="00E04C1F">
        <w:rPr>
          <w:rFonts w:asciiTheme="minorHAnsi" w:hAnsiTheme="minorHAnsi" w:cstheme="minorHAnsi"/>
          <w:sz w:val="24"/>
          <w:szCs w:val="24"/>
        </w:rPr>
        <w:t xml:space="preserve">- </w:t>
      </w:r>
      <w:hyperlink r:id="rId29" w:history="1">
        <w:r w:rsidRPr="00E04C1F">
          <w:rPr>
            <w:rStyle w:val="Hyperlink"/>
            <w:rFonts w:asciiTheme="minorHAnsi" w:hAnsiTheme="minorHAnsi" w:cstheme="minorHAnsi"/>
            <w:szCs w:val="24"/>
          </w:rPr>
          <w:t>https://pyimagesearch.com/2020/12/14/generating-aruco-markers-with-opencv-and-python/</w:t>
        </w:r>
      </w:hyperlink>
    </w:p>
    <w:p w14:paraId="0B732224" w14:textId="07CB90F7" w:rsidR="00CA3FA3" w:rsidRPr="00E04C1F" w:rsidRDefault="00CA3FA3" w:rsidP="008E327A">
      <w:pPr>
        <w:pStyle w:val="TableCap"/>
        <w:rPr>
          <w:rFonts w:asciiTheme="minorHAnsi" w:hAnsiTheme="minorHAnsi" w:cstheme="minorHAnsi"/>
          <w:sz w:val="24"/>
          <w:szCs w:val="24"/>
        </w:rPr>
      </w:pPr>
      <w:r w:rsidRPr="00E04C1F">
        <w:rPr>
          <w:rFonts w:asciiTheme="minorHAnsi" w:hAnsiTheme="minorHAnsi" w:cstheme="minorHAnsi"/>
          <w:sz w:val="24"/>
          <w:szCs w:val="24"/>
        </w:rPr>
        <w:t xml:space="preserve">- </w:t>
      </w:r>
      <w:hyperlink r:id="rId30" w:history="1">
        <w:r w:rsidRPr="00E04C1F">
          <w:rPr>
            <w:rStyle w:val="Hyperlink"/>
            <w:rFonts w:asciiTheme="minorHAnsi" w:hAnsiTheme="minorHAnsi" w:cstheme="minorHAnsi"/>
            <w:szCs w:val="24"/>
          </w:rPr>
          <w:t>https://pyimagesearch.com/2020/12/21/detecting-aruco-markers-with-opencv-and-python/</w:t>
        </w:r>
      </w:hyperlink>
    </w:p>
    <w:p w14:paraId="1AC8C2BD" w14:textId="21E9EC55" w:rsidR="00CA3FA3" w:rsidRPr="00E04C1F" w:rsidRDefault="00CA3FA3" w:rsidP="008E327A">
      <w:pPr>
        <w:pStyle w:val="TableCap"/>
        <w:rPr>
          <w:rFonts w:asciiTheme="minorHAnsi" w:hAnsiTheme="minorHAnsi" w:cstheme="minorHAnsi"/>
          <w:sz w:val="24"/>
          <w:szCs w:val="24"/>
        </w:rPr>
      </w:pPr>
      <w:r w:rsidRPr="00E04C1F">
        <w:rPr>
          <w:rFonts w:asciiTheme="minorHAnsi" w:hAnsiTheme="minorHAnsi" w:cstheme="minorHAnsi"/>
          <w:sz w:val="24"/>
          <w:szCs w:val="24"/>
        </w:rPr>
        <w:t xml:space="preserve">- </w:t>
      </w:r>
      <w:hyperlink r:id="rId31" w:history="1">
        <w:r w:rsidRPr="00E04C1F">
          <w:rPr>
            <w:rStyle w:val="Hyperlink"/>
            <w:rFonts w:asciiTheme="minorHAnsi" w:hAnsiTheme="minorHAnsi" w:cstheme="minorHAnsi"/>
            <w:szCs w:val="24"/>
          </w:rPr>
          <w:t>https://pyimagesearch.com/2021/01/11/opencv-video-augmented-reality/</w:t>
        </w:r>
      </w:hyperlink>
    </w:p>
    <w:p w14:paraId="4D340448" w14:textId="74D233A1" w:rsidR="00CA3FA3" w:rsidRPr="00E04C1F" w:rsidRDefault="008E327A" w:rsidP="008E327A">
      <w:pPr>
        <w:pStyle w:val="TableCap"/>
        <w:rPr>
          <w:rFonts w:asciiTheme="minorHAnsi" w:hAnsiTheme="minorHAnsi" w:cstheme="minorHAnsi"/>
          <w:sz w:val="24"/>
          <w:szCs w:val="24"/>
        </w:rPr>
      </w:pPr>
      <w:r w:rsidRPr="00E04C1F">
        <w:rPr>
          <w:rFonts w:asciiTheme="minorHAnsi" w:hAnsiTheme="minorHAnsi" w:cstheme="minorHAnsi"/>
          <w:sz w:val="24"/>
          <w:szCs w:val="24"/>
        </w:rPr>
        <w:t xml:space="preserve">- </w:t>
      </w:r>
      <w:hyperlink r:id="rId32" w:history="1">
        <w:r w:rsidRPr="00E04C1F">
          <w:rPr>
            <w:rStyle w:val="Hyperlink"/>
            <w:rFonts w:asciiTheme="minorHAnsi" w:hAnsiTheme="minorHAnsi" w:cstheme="minorHAnsi"/>
            <w:szCs w:val="24"/>
          </w:rPr>
          <w:t>https://fab.cba.mit.edu/classes/865.21/people/zach/arucomarkers.html</w:t>
        </w:r>
      </w:hyperlink>
    </w:p>
    <w:p w14:paraId="4F6F5386" w14:textId="105C7492" w:rsidR="005A1464" w:rsidRPr="00E04C1F" w:rsidRDefault="008E327A" w:rsidP="008E327A">
      <w:pPr>
        <w:pStyle w:val="TableCap"/>
        <w:rPr>
          <w:rFonts w:asciiTheme="minorHAnsi" w:hAnsiTheme="minorHAnsi" w:cstheme="minorHAnsi"/>
          <w:sz w:val="24"/>
          <w:szCs w:val="24"/>
        </w:rPr>
      </w:pPr>
      <w:r w:rsidRPr="00E04C1F">
        <w:rPr>
          <w:rFonts w:asciiTheme="minorHAnsi" w:hAnsiTheme="minorHAnsi" w:cstheme="minorHAnsi"/>
          <w:sz w:val="24"/>
          <w:szCs w:val="24"/>
        </w:rPr>
        <w:t xml:space="preserve">- </w:t>
      </w:r>
      <w:hyperlink r:id="rId33" w:history="1">
        <w:r w:rsidRPr="00E04C1F">
          <w:rPr>
            <w:rStyle w:val="Hyperlink"/>
            <w:rFonts w:asciiTheme="minorHAnsi" w:hAnsiTheme="minorHAnsi" w:cstheme="minorHAnsi"/>
            <w:szCs w:val="24"/>
          </w:rPr>
          <w:t>https://mecaruco2.readthedocs.io/en/latest/notebooks_rst/Aruco/aruco_basics.html</w:t>
        </w:r>
      </w:hyperlink>
    </w:p>
    <w:p w14:paraId="7637568B" w14:textId="04FA0A8C" w:rsidR="00CA3FA3" w:rsidRPr="00E04C1F" w:rsidRDefault="005A1464" w:rsidP="005A1464">
      <w:pPr>
        <w:pStyle w:val="Heading1"/>
        <w:rPr>
          <w:rFonts w:asciiTheme="minorHAnsi" w:hAnsiTheme="minorHAnsi" w:cstheme="minorHAnsi"/>
          <w:szCs w:val="24"/>
        </w:rPr>
      </w:pPr>
      <w:r w:rsidRPr="00E04C1F">
        <w:rPr>
          <w:rFonts w:asciiTheme="minorHAnsi" w:hAnsiTheme="minorHAnsi" w:cstheme="minorHAnsi"/>
          <w:szCs w:val="24"/>
        </w:rPr>
        <w:br w:type="page"/>
      </w:r>
      <w:bookmarkStart w:id="12" w:name="_Toc155735657"/>
      <w:r w:rsidR="00497661" w:rsidRPr="00E04C1F">
        <w:rPr>
          <w:rFonts w:asciiTheme="minorHAnsi" w:hAnsiTheme="minorHAnsi" w:cstheme="minorHAnsi"/>
          <w:szCs w:val="24"/>
        </w:rPr>
        <w:lastRenderedPageBreak/>
        <w:t>REFERENCES</w:t>
      </w:r>
      <w:bookmarkEnd w:id="12"/>
    </w:p>
    <w:p w14:paraId="72920B10" w14:textId="4E9CEF22" w:rsidR="006541DE" w:rsidRPr="00E04C1F" w:rsidRDefault="006541DE" w:rsidP="006541DE">
      <w:pPr>
        <w:rPr>
          <w:rFonts w:asciiTheme="minorHAnsi" w:hAnsiTheme="minorHAnsi" w:cstheme="minorHAnsi"/>
          <w:szCs w:val="24"/>
        </w:rPr>
      </w:pPr>
      <w:r w:rsidRPr="00E04C1F">
        <w:rPr>
          <w:rFonts w:asciiTheme="minorHAnsi" w:hAnsiTheme="minorHAnsi" w:cstheme="minorHAnsi"/>
          <w:szCs w:val="24"/>
        </w:rPr>
        <w:t xml:space="preserve">[1] </w:t>
      </w:r>
      <w:hyperlink r:id="rId34" w:history="1">
        <w:r w:rsidRPr="00E04C1F">
          <w:rPr>
            <w:rStyle w:val="Hyperlink"/>
            <w:rFonts w:asciiTheme="minorHAnsi" w:hAnsiTheme="minorHAnsi" w:cstheme="minorHAnsi"/>
            <w:szCs w:val="24"/>
          </w:rPr>
          <w:t>https://docs.opencv.org/4.x/d5/dae/tutorial_aruco_detection.html</w:t>
        </w:r>
      </w:hyperlink>
    </w:p>
    <w:p w14:paraId="4E9C25E4" w14:textId="2916F676" w:rsidR="006541DE" w:rsidRPr="00E04C1F" w:rsidRDefault="006541DE" w:rsidP="006541DE">
      <w:pPr>
        <w:pStyle w:val="TableCap"/>
        <w:rPr>
          <w:rFonts w:asciiTheme="minorHAnsi" w:hAnsiTheme="minorHAnsi" w:cstheme="minorHAnsi"/>
          <w:sz w:val="24"/>
          <w:szCs w:val="24"/>
        </w:rPr>
      </w:pPr>
      <w:r w:rsidRPr="00E04C1F">
        <w:rPr>
          <w:rFonts w:asciiTheme="minorHAnsi" w:hAnsiTheme="minorHAnsi" w:cstheme="minorHAnsi"/>
          <w:sz w:val="24"/>
          <w:szCs w:val="24"/>
        </w:rPr>
        <w:t xml:space="preserve">[2] </w:t>
      </w:r>
      <w:hyperlink r:id="rId35" w:history="1">
        <w:r w:rsidRPr="00E04C1F">
          <w:rPr>
            <w:rStyle w:val="Hyperlink"/>
            <w:rFonts w:asciiTheme="minorHAnsi" w:hAnsiTheme="minorHAnsi" w:cstheme="minorHAnsi"/>
            <w:szCs w:val="24"/>
          </w:rPr>
          <w:t>https://pyimagesearch.com/2020/12/14/generating-aruco-markers-with-opencv-and-python/</w:t>
        </w:r>
      </w:hyperlink>
    </w:p>
    <w:p w14:paraId="3ABBE5F7" w14:textId="6C508E54" w:rsidR="006541DE" w:rsidRPr="00E04C1F" w:rsidRDefault="006541DE" w:rsidP="006541DE">
      <w:pPr>
        <w:jc w:val="left"/>
        <w:rPr>
          <w:rFonts w:asciiTheme="minorHAnsi" w:hAnsiTheme="minorHAnsi" w:cstheme="minorHAnsi"/>
          <w:szCs w:val="24"/>
        </w:rPr>
      </w:pPr>
      <w:r w:rsidRPr="00E04C1F">
        <w:rPr>
          <w:rFonts w:asciiTheme="minorHAnsi" w:hAnsiTheme="minorHAnsi" w:cstheme="minorHAnsi"/>
          <w:szCs w:val="24"/>
        </w:rPr>
        <w:t xml:space="preserve">[3] </w:t>
      </w:r>
      <w:hyperlink r:id="rId36" w:history="1">
        <w:r w:rsidRPr="00E04C1F">
          <w:rPr>
            <w:rStyle w:val="Hyperlink"/>
            <w:rFonts w:asciiTheme="minorHAnsi" w:hAnsiTheme="minorHAnsi" w:cstheme="minorHAnsi"/>
            <w:szCs w:val="24"/>
          </w:rPr>
          <w:t>https://pyimagesearch.com/2020/12/21/detecting-aruco-markers-with-opencv-and-python/</w:t>
        </w:r>
      </w:hyperlink>
    </w:p>
    <w:p w14:paraId="49353C80" w14:textId="0A3ADE63" w:rsidR="006541DE" w:rsidRPr="00E04C1F" w:rsidRDefault="006541DE" w:rsidP="006541DE">
      <w:pPr>
        <w:jc w:val="left"/>
        <w:rPr>
          <w:rFonts w:asciiTheme="minorHAnsi" w:hAnsiTheme="minorHAnsi" w:cstheme="minorHAnsi"/>
          <w:szCs w:val="24"/>
        </w:rPr>
      </w:pPr>
      <w:r w:rsidRPr="00E04C1F">
        <w:rPr>
          <w:rFonts w:asciiTheme="minorHAnsi" w:hAnsiTheme="minorHAnsi" w:cstheme="minorHAnsi"/>
          <w:szCs w:val="24"/>
        </w:rPr>
        <w:t xml:space="preserve">[4] </w:t>
      </w:r>
      <w:hyperlink r:id="rId37" w:history="1">
        <w:r w:rsidRPr="00E04C1F">
          <w:rPr>
            <w:rStyle w:val="Hyperlink"/>
            <w:rFonts w:asciiTheme="minorHAnsi" w:hAnsiTheme="minorHAnsi" w:cstheme="minorHAnsi"/>
            <w:szCs w:val="24"/>
          </w:rPr>
          <w:t>https://pyimagesearch.com/2021/01/11/opencv-video-augmented-reality/</w:t>
        </w:r>
      </w:hyperlink>
    </w:p>
    <w:sectPr w:rsidR="006541DE" w:rsidRPr="00E04C1F" w:rsidSect="00C22FFE">
      <w:headerReference w:type="default" r:id="rId38"/>
      <w:footerReference w:type="default" r:id="rId39"/>
      <w:headerReference w:type="first" r:id="rId40"/>
      <w:type w:val="oddPage"/>
      <w:pgSz w:w="11906" w:h="16838"/>
      <w:pgMar w:top="1134" w:right="851" w:bottom="1134" w:left="851" w:header="709" w:footer="1417" w:gutter="851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4A54A8" w14:textId="77777777" w:rsidR="00C22FFE" w:rsidRDefault="00C22FFE" w:rsidP="00F74D1C">
      <w:pPr>
        <w:spacing w:after="0" w:line="240" w:lineRule="auto"/>
      </w:pPr>
      <w:r>
        <w:separator/>
      </w:r>
    </w:p>
    <w:p w14:paraId="6B9E7704" w14:textId="77777777" w:rsidR="00C22FFE" w:rsidRDefault="00C22FFE"/>
    <w:p w14:paraId="3948B7F5" w14:textId="77777777" w:rsidR="00C22FFE" w:rsidRDefault="00C22FFE"/>
  </w:endnote>
  <w:endnote w:type="continuationSeparator" w:id="0">
    <w:p w14:paraId="0B0320A9" w14:textId="77777777" w:rsidR="00C22FFE" w:rsidRDefault="00C22FFE" w:rsidP="00F74D1C">
      <w:pPr>
        <w:spacing w:after="0" w:line="240" w:lineRule="auto"/>
      </w:pPr>
      <w:r>
        <w:continuationSeparator/>
      </w:r>
    </w:p>
    <w:p w14:paraId="1208A53A" w14:textId="77777777" w:rsidR="00C22FFE" w:rsidRDefault="00C22FFE"/>
    <w:p w14:paraId="70B74D87" w14:textId="77777777" w:rsidR="00C22FFE" w:rsidRDefault="00C22FF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39224703"/>
      <w:docPartObj>
        <w:docPartGallery w:val="Page Numbers (Top of Page)"/>
        <w:docPartUnique/>
      </w:docPartObj>
    </w:sdtPr>
    <w:sdtContent>
      <w:p w14:paraId="0174465B" w14:textId="77777777" w:rsidR="0070335E" w:rsidRDefault="0070335E" w:rsidP="00E01E62">
        <w:pPr>
          <w:pStyle w:val="Head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xv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8337159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63851F2" w14:textId="48076B94" w:rsidR="00D67EDD" w:rsidRDefault="00D67ED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2739D25" w14:textId="77777777" w:rsidR="0070335E" w:rsidRDefault="0070335E" w:rsidP="00E01E62">
    <w:pPr>
      <w:pStyle w:val="Head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4B6013" w14:textId="77777777" w:rsidR="00C22FFE" w:rsidRDefault="00C22FFE" w:rsidP="00F74D1C">
      <w:pPr>
        <w:spacing w:after="0" w:line="240" w:lineRule="auto"/>
      </w:pPr>
      <w:r>
        <w:separator/>
      </w:r>
    </w:p>
    <w:p w14:paraId="18B196B7" w14:textId="77777777" w:rsidR="00C22FFE" w:rsidRDefault="00C22FFE"/>
    <w:p w14:paraId="6FEFADD7" w14:textId="77777777" w:rsidR="00C22FFE" w:rsidRDefault="00C22FFE"/>
  </w:footnote>
  <w:footnote w:type="continuationSeparator" w:id="0">
    <w:p w14:paraId="15B02436" w14:textId="77777777" w:rsidR="00C22FFE" w:rsidRDefault="00C22FFE" w:rsidP="00F74D1C">
      <w:pPr>
        <w:spacing w:after="0" w:line="240" w:lineRule="auto"/>
      </w:pPr>
      <w:r>
        <w:continuationSeparator/>
      </w:r>
    </w:p>
    <w:p w14:paraId="2169E41E" w14:textId="77777777" w:rsidR="00C22FFE" w:rsidRDefault="00C22FFE"/>
    <w:p w14:paraId="766104B9" w14:textId="77777777" w:rsidR="00C22FFE" w:rsidRDefault="00C22FF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B00F06" w14:textId="2C01E64D" w:rsidR="0070335E" w:rsidRPr="0062764C" w:rsidRDefault="0070335E" w:rsidP="0062764C">
    <w:pPr>
      <w:pStyle w:val="Header"/>
      <w:jc w:val="center"/>
      <w:rPr>
        <w:b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EDB66" w14:textId="3B24CB93" w:rsidR="0062764C" w:rsidRPr="0062764C" w:rsidRDefault="0062764C" w:rsidP="0062764C">
    <w:pPr>
      <w:pStyle w:val="Header"/>
      <w:jc w:val="center"/>
      <w:rPr>
        <w:b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21B8C"/>
    <w:multiLevelType w:val="hybridMultilevel"/>
    <w:tmpl w:val="8DEE76B0"/>
    <w:lvl w:ilvl="0" w:tplc="F364D18E">
      <w:start w:val="1"/>
      <w:numFmt w:val="lowerLetter"/>
      <w:lvlText w:val="%1)"/>
      <w:lvlJc w:val="left"/>
      <w:pPr>
        <w:ind w:left="705" w:hanging="705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080" w:hanging="360"/>
      </w:pPr>
    </w:lvl>
    <w:lvl w:ilvl="2" w:tplc="041F001B" w:tentative="1">
      <w:start w:val="1"/>
      <w:numFmt w:val="lowerRoman"/>
      <w:lvlText w:val="%3."/>
      <w:lvlJc w:val="right"/>
      <w:pPr>
        <w:ind w:left="1800" w:hanging="180"/>
      </w:pPr>
    </w:lvl>
    <w:lvl w:ilvl="3" w:tplc="041F000F" w:tentative="1">
      <w:start w:val="1"/>
      <w:numFmt w:val="decimal"/>
      <w:lvlText w:val="%4."/>
      <w:lvlJc w:val="left"/>
      <w:pPr>
        <w:ind w:left="2520" w:hanging="360"/>
      </w:pPr>
    </w:lvl>
    <w:lvl w:ilvl="4" w:tplc="041F0019" w:tentative="1">
      <w:start w:val="1"/>
      <w:numFmt w:val="lowerLetter"/>
      <w:lvlText w:val="%5."/>
      <w:lvlJc w:val="left"/>
      <w:pPr>
        <w:ind w:left="3240" w:hanging="360"/>
      </w:pPr>
    </w:lvl>
    <w:lvl w:ilvl="5" w:tplc="041F001B" w:tentative="1">
      <w:start w:val="1"/>
      <w:numFmt w:val="lowerRoman"/>
      <w:lvlText w:val="%6."/>
      <w:lvlJc w:val="right"/>
      <w:pPr>
        <w:ind w:left="3960" w:hanging="180"/>
      </w:pPr>
    </w:lvl>
    <w:lvl w:ilvl="6" w:tplc="041F000F" w:tentative="1">
      <w:start w:val="1"/>
      <w:numFmt w:val="decimal"/>
      <w:lvlText w:val="%7."/>
      <w:lvlJc w:val="left"/>
      <w:pPr>
        <w:ind w:left="4680" w:hanging="360"/>
      </w:pPr>
    </w:lvl>
    <w:lvl w:ilvl="7" w:tplc="041F0019" w:tentative="1">
      <w:start w:val="1"/>
      <w:numFmt w:val="lowerLetter"/>
      <w:lvlText w:val="%8."/>
      <w:lvlJc w:val="left"/>
      <w:pPr>
        <w:ind w:left="5400" w:hanging="360"/>
      </w:pPr>
    </w:lvl>
    <w:lvl w:ilvl="8" w:tplc="041F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DC86555"/>
    <w:multiLevelType w:val="multilevel"/>
    <w:tmpl w:val="C52A7062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"/>
      <w:lvlJc w:val="left"/>
      <w:pPr>
        <w:ind w:left="5180" w:hanging="360"/>
      </w:pPr>
      <w:rPr>
        <w:rFonts w:hint="default"/>
      </w:rPr>
    </w:lvl>
    <w:lvl w:ilvl="2">
      <w:start w:val="1"/>
      <w:numFmt w:val="decimal"/>
      <w:pStyle w:val="Heading3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228E56B9"/>
    <w:multiLevelType w:val="hybridMultilevel"/>
    <w:tmpl w:val="78283B4E"/>
    <w:lvl w:ilvl="0" w:tplc="E56E6D96">
      <w:start w:val="1"/>
      <w:numFmt w:val="decimal"/>
      <w:lvlText w:val="1.1.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D4640F"/>
    <w:multiLevelType w:val="hybridMultilevel"/>
    <w:tmpl w:val="F36C1922"/>
    <w:lvl w:ilvl="0" w:tplc="041F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A50C442C">
      <w:numFmt w:val="bullet"/>
      <w:lvlText w:val="•"/>
      <w:lvlJc w:val="left"/>
      <w:pPr>
        <w:ind w:left="1425" w:hanging="705"/>
      </w:pPr>
      <w:rPr>
        <w:rFonts w:ascii="Times New Roman" w:eastAsiaTheme="minorHAnsi" w:hAnsi="Times New Roman" w:cs="Times New Roman" w:hint="default"/>
      </w:rPr>
    </w:lvl>
    <w:lvl w:ilvl="2" w:tplc="041F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DD9217B"/>
    <w:multiLevelType w:val="hybridMultilevel"/>
    <w:tmpl w:val="2FBED14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221D0D"/>
    <w:multiLevelType w:val="hybridMultilevel"/>
    <w:tmpl w:val="4022D00E"/>
    <w:lvl w:ilvl="0" w:tplc="4566AD5E">
      <w:start w:val="1"/>
      <w:numFmt w:val="decimal"/>
      <w:lvlText w:val="%1. 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5A2CAE"/>
    <w:multiLevelType w:val="hybridMultilevel"/>
    <w:tmpl w:val="15AE367E"/>
    <w:lvl w:ilvl="0" w:tplc="44D40EBE">
      <w:start w:val="1"/>
      <w:numFmt w:val="decimal"/>
      <w:lvlText w:val="1.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3A2F2D"/>
    <w:multiLevelType w:val="hybridMultilevel"/>
    <w:tmpl w:val="05BC6470"/>
    <w:lvl w:ilvl="0" w:tplc="94564BDE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403ACC"/>
    <w:multiLevelType w:val="hybridMultilevel"/>
    <w:tmpl w:val="D39A5BB8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5E34DD"/>
    <w:multiLevelType w:val="hybridMultilevel"/>
    <w:tmpl w:val="D2407044"/>
    <w:lvl w:ilvl="0" w:tplc="4C7458EE">
      <w:start w:val="1"/>
      <w:numFmt w:val="decimal"/>
      <w:pStyle w:val="Tmp2"/>
      <w:lvlText w:val="1.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E1226DB"/>
    <w:multiLevelType w:val="hybridMultilevel"/>
    <w:tmpl w:val="B0A071D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1D74FD1"/>
    <w:multiLevelType w:val="hybridMultilevel"/>
    <w:tmpl w:val="A6DCDC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2F1E99"/>
    <w:multiLevelType w:val="multilevel"/>
    <w:tmpl w:val="23165F1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858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69F47BD2"/>
    <w:multiLevelType w:val="hybridMultilevel"/>
    <w:tmpl w:val="1264EA08"/>
    <w:lvl w:ilvl="0" w:tplc="EBC0DDCC">
      <w:start w:val="1"/>
      <w:numFmt w:val="decimal"/>
      <w:pStyle w:val="Tmp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AFF0BB5"/>
    <w:multiLevelType w:val="hybridMultilevel"/>
    <w:tmpl w:val="882092CA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07B7E72"/>
    <w:multiLevelType w:val="hybridMultilevel"/>
    <w:tmpl w:val="5D8E800A"/>
    <w:lvl w:ilvl="0" w:tplc="A2E6F12C">
      <w:start w:val="1"/>
      <w:numFmt w:val="decimal"/>
      <w:lvlText w:val="%1."/>
      <w:lvlJc w:val="left"/>
      <w:pPr>
        <w:ind w:left="1572" w:hanging="360"/>
      </w:pPr>
    </w:lvl>
    <w:lvl w:ilvl="1" w:tplc="04090019">
      <w:start w:val="1"/>
      <w:numFmt w:val="lowerLetter"/>
      <w:lvlText w:val="%2."/>
      <w:lvlJc w:val="left"/>
      <w:pPr>
        <w:ind w:left="2292" w:hanging="360"/>
      </w:pPr>
    </w:lvl>
    <w:lvl w:ilvl="2" w:tplc="0409001B">
      <w:start w:val="1"/>
      <w:numFmt w:val="lowerRoman"/>
      <w:lvlText w:val="%3."/>
      <w:lvlJc w:val="right"/>
      <w:pPr>
        <w:ind w:left="3012" w:hanging="180"/>
      </w:pPr>
    </w:lvl>
    <w:lvl w:ilvl="3" w:tplc="0409000F" w:tentative="1">
      <w:start w:val="1"/>
      <w:numFmt w:val="decimal"/>
      <w:lvlText w:val="%4."/>
      <w:lvlJc w:val="left"/>
      <w:pPr>
        <w:ind w:left="3732" w:hanging="360"/>
      </w:pPr>
    </w:lvl>
    <w:lvl w:ilvl="4" w:tplc="04090019" w:tentative="1">
      <w:start w:val="1"/>
      <w:numFmt w:val="lowerLetter"/>
      <w:lvlText w:val="%5."/>
      <w:lvlJc w:val="left"/>
      <w:pPr>
        <w:ind w:left="4452" w:hanging="360"/>
      </w:pPr>
    </w:lvl>
    <w:lvl w:ilvl="5" w:tplc="0409001B" w:tentative="1">
      <w:start w:val="1"/>
      <w:numFmt w:val="lowerRoman"/>
      <w:lvlText w:val="%6."/>
      <w:lvlJc w:val="right"/>
      <w:pPr>
        <w:ind w:left="5172" w:hanging="180"/>
      </w:pPr>
    </w:lvl>
    <w:lvl w:ilvl="6" w:tplc="0409000F" w:tentative="1">
      <w:start w:val="1"/>
      <w:numFmt w:val="decimal"/>
      <w:lvlText w:val="%7."/>
      <w:lvlJc w:val="left"/>
      <w:pPr>
        <w:ind w:left="5892" w:hanging="360"/>
      </w:pPr>
    </w:lvl>
    <w:lvl w:ilvl="7" w:tplc="04090019" w:tentative="1">
      <w:start w:val="1"/>
      <w:numFmt w:val="lowerLetter"/>
      <w:lvlText w:val="%8."/>
      <w:lvlJc w:val="left"/>
      <w:pPr>
        <w:ind w:left="6612" w:hanging="360"/>
      </w:pPr>
    </w:lvl>
    <w:lvl w:ilvl="8" w:tplc="0409001B" w:tentative="1">
      <w:start w:val="1"/>
      <w:numFmt w:val="lowerRoman"/>
      <w:lvlText w:val="%9."/>
      <w:lvlJc w:val="right"/>
      <w:pPr>
        <w:ind w:left="7332" w:hanging="180"/>
      </w:pPr>
    </w:lvl>
  </w:abstractNum>
  <w:abstractNum w:abstractNumId="16" w15:restartNumberingAfterBreak="0">
    <w:nsid w:val="70897B1C"/>
    <w:multiLevelType w:val="hybridMultilevel"/>
    <w:tmpl w:val="ACC6D44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28B1158"/>
    <w:multiLevelType w:val="hybridMultilevel"/>
    <w:tmpl w:val="FDBCC01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4C62538"/>
    <w:multiLevelType w:val="hybridMultilevel"/>
    <w:tmpl w:val="37227D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6C81C33"/>
    <w:multiLevelType w:val="hybridMultilevel"/>
    <w:tmpl w:val="C68446C6"/>
    <w:lvl w:ilvl="0" w:tplc="86947B96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38358901">
    <w:abstractNumId w:val="12"/>
  </w:num>
  <w:num w:numId="2" w16cid:durableId="243225429">
    <w:abstractNumId w:val="3"/>
  </w:num>
  <w:num w:numId="3" w16cid:durableId="598872059">
    <w:abstractNumId w:val="4"/>
  </w:num>
  <w:num w:numId="4" w16cid:durableId="2144497910">
    <w:abstractNumId w:val="8"/>
  </w:num>
  <w:num w:numId="5" w16cid:durableId="1031687034">
    <w:abstractNumId w:val="0"/>
  </w:num>
  <w:num w:numId="6" w16cid:durableId="1859387435">
    <w:abstractNumId w:val="11"/>
  </w:num>
  <w:num w:numId="7" w16cid:durableId="500513029">
    <w:abstractNumId w:val="5"/>
  </w:num>
  <w:num w:numId="8" w16cid:durableId="609626009">
    <w:abstractNumId w:val="10"/>
  </w:num>
  <w:num w:numId="9" w16cid:durableId="1259370324">
    <w:abstractNumId w:val="14"/>
  </w:num>
  <w:num w:numId="10" w16cid:durableId="1702511404">
    <w:abstractNumId w:val="16"/>
  </w:num>
  <w:num w:numId="11" w16cid:durableId="1218082766">
    <w:abstractNumId w:val="17"/>
  </w:num>
  <w:num w:numId="12" w16cid:durableId="1076706776">
    <w:abstractNumId w:val="18"/>
  </w:num>
  <w:num w:numId="13" w16cid:durableId="135345557">
    <w:abstractNumId w:val="7"/>
  </w:num>
  <w:num w:numId="14" w16cid:durableId="201672173">
    <w:abstractNumId w:val="13"/>
  </w:num>
  <w:num w:numId="15" w16cid:durableId="805705600">
    <w:abstractNumId w:val="2"/>
  </w:num>
  <w:num w:numId="16" w16cid:durableId="687027323">
    <w:abstractNumId w:val="9"/>
  </w:num>
  <w:num w:numId="17" w16cid:durableId="2043901408">
    <w:abstractNumId w:val="6"/>
  </w:num>
  <w:num w:numId="18" w16cid:durableId="1205867689">
    <w:abstractNumId w:val="1"/>
  </w:num>
  <w:num w:numId="19" w16cid:durableId="264508856">
    <w:abstractNumId w:val="19"/>
  </w:num>
  <w:num w:numId="20" w16cid:durableId="14584457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284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388"/>
    <w:rsid w:val="00000D20"/>
    <w:rsid w:val="00002EDA"/>
    <w:rsid w:val="00003A80"/>
    <w:rsid w:val="000176FD"/>
    <w:rsid w:val="00020501"/>
    <w:rsid w:val="00021269"/>
    <w:rsid w:val="00024385"/>
    <w:rsid w:val="00037C83"/>
    <w:rsid w:val="0004022F"/>
    <w:rsid w:val="0004431A"/>
    <w:rsid w:val="000479FE"/>
    <w:rsid w:val="00071DE4"/>
    <w:rsid w:val="000860F8"/>
    <w:rsid w:val="00095211"/>
    <w:rsid w:val="000A0D99"/>
    <w:rsid w:val="000A374A"/>
    <w:rsid w:val="000A69D0"/>
    <w:rsid w:val="000A735D"/>
    <w:rsid w:val="000C56E2"/>
    <w:rsid w:val="000E02F5"/>
    <w:rsid w:val="000E36C7"/>
    <w:rsid w:val="000E4E63"/>
    <w:rsid w:val="000F0861"/>
    <w:rsid w:val="000F3B66"/>
    <w:rsid w:val="000F6D6F"/>
    <w:rsid w:val="00101AF0"/>
    <w:rsid w:val="001021A1"/>
    <w:rsid w:val="00104779"/>
    <w:rsid w:val="00114141"/>
    <w:rsid w:val="00124380"/>
    <w:rsid w:val="0013255C"/>
    <w:rsid w:val="00134686"/>
    <w:rsid w:val="00141572"/>
    <w:rsid w:val="00145D67"/>
    <w:rsid w:val="001558A9"/>
    <w:rsid w:val="00162725"/>
    <w:rsid w:val="001651BD"/>
    <w:rsid w:val="00172BE9"/>
    <w:rsid w:val="00176A1B"/>
    <w:rsid w:val="001937BB"/>
    <w:rsid w:val="001958DB"/>
    <w:rsid w:val="00197031"/>
    <w:rsid w:val="001B0560"/>
    <w:rsid w:val="001B1554"/>
    <w:rsid w:val="001B1F81"/>
    <w:rsid w:val="001B4261"/>
    <w:rsid w:val="001B7B57"/>
    <w:rsid w:val="001C1161"/>
    <w:rsid w:val="001C5013"/>
    <w:rsid w:val="001C7A1E"/>
    <w:rsid w:val="001E0A43"/>
    <w:rsid w:val="001F6085"/>
    <w:rsid w:val="00206AB4"/>
    <w:rsid w:val="0021213C"/>
    <w:rsid w:val="002200BA"/>
    <w:rsid w:val="0022077E"/>
    <w:rsid w:val="00221A56"/>
    <w:rsid w:val="00223462"/>
    <w:rsid w:val="0022440D"/>
    <w:rsid w:val="002244C9"/>
    <w:rsid w:val="00226A04"/>
    <w:rsid w:val="0024150B"/>
    <w:rsid w:val="00241BCA"/>
    <w:rsid w:val="00260B15"/>
    <w:rsid w:val="002825F3"/>
    <w:rsid w:val="0029069B"/>
    <w:rsid w:val="002B09BE"/>
    <w:rsid w:val="002B520B"/>
    <w:rsid w:val="002C0048"/>
    <w:rsid w:val="002C62C4"/>
    <w:rsid w:val="002D4A6E"/>
    <w:rsid w:val="002D798B"/>
    <w:rsid w:val="002E1A70"/>
    <w:rsid w:val="002E4743"/>
    <w:rsid w:val="002F7005"/>
    <w:rsid w:val="003025F1"/>
    <w:rsid w:val="00302CC7"/>
    <w:rsid w:val="00304029"/>
    <w:rsid w:val="0030678F"/>
    <w:rsid w:val="003112EE"/>
    <w:rsid w:val="00321FDC"/>
    <w:rsid w:val="00324250"/>
    <w:rsid w:val="00325F75"/>
    <w:rsid w:val="00347C1E"/>
    <w:rsid w:val="00377520"/>
    <w:rsid w:val="00377B6C"/>
    <w:rsid w:val="003823BE"/>
    <w:rsid w:val="0038509F"/>
    <w:rsid w:val="003856C1"/>
    <w:rsid w:val="0039306C"/>
    <w:rsid w:val="003A3567"/>
    <w:rsid w:val="003A3BAF"/>
    <w:rsid w:val="003A5AD9"/>
    <w:rsid w:val="003B3D78"/>
    <w:rsid w:val="003B6247"/>
    <w:rsid w:val="003C0BA2"/>
    <w:rsid w:val="003D61A2"/>
    <w:rsid w:val="003F65C3"/>
    <w:rsid w:val="00401130"/>
    <w:rsid w:val="0041222B"/>
    <w:rsid w:val="00413F2F"/>
    <w:rsid w:val="00414D8B"/>
    <w:rsid w:val="0044064C"/>
    <w:rsid w:val="00444D25"/>
    <w:rsid w:val="00447DDD"/>
    <w:rsid w:val="004531E1"/>
    <w:rsid w:val="00460096"/>
    <w:rsid w:val="00463646"/>
    <w:rsid w:val="0046435F"/>
    <w:rsid w:val="00472328"/>
    <w:rsid w:val="00480018"/>
    <w:rsid w:val="0048302A"/>
    <w:rsid w:val="00486293"/>
    <w:rsid w:val="004900BD"/>
    <w:rsid w:val="00497661"/>
    <w:rsid w:val="004B2100"/>
    <w:rsid w:val="004D1CDB"/>
    <w:rsid w:val="004D4EB1"/>
    <w:rsid w:val="004E2A65"/>
    <w:rsid w:val="004E5595"/>
    <w:rsid w:val="004F61F0"/>
    <w:rsid w:val="00510C9F"/>
    <w:rsid w:val="00513542"/>
    <w:rsid w:val="00513DFE"/>
    <w:rsid w:val="00521A87"/>
    <w:rsid w:val="005225D8"/>
    <w:rsid w:val="00544DB5"/>
    <w:rsid w:val="00546262"/>
    <w:rsid w:val="00546C90"/>
    <w:rsid w:val="005539D0"/>
    <w:rsid w:val="0056186D"/>
    <w:rsid w:val="005709E9"/>
    <w:rsid w:val="0057484F"/>
    <w:rsid w:val="00593B49"/>
    <w:rsid w:val="00593FF1"/>
    <w:rsid w:val="00595FD2"/>
    <w:rsid w:val="005A1388"/>
    <w:rsid w:val="005A1464"/>
    <w:rsid w:val="005A45E3"/>
    <w:rsid w:val="005A7AE1"/>
    <w:rsid w:val="005B58BA"/>
    <w:rsid w:val="005B7ECC"/>
    <w:rsid w:val="005C1D29"/>
    <w:rsid w:val="005C4FB3"/>
    <w:rsid w:val="005C6763"/>
    <w:rsid w:val="005D097C"/>
    <w:rsid w:val="005D115E"/>
    <w:rsid w:val="005E638C"/>
    <w:rsid w:val="005F37B5"/>
    <w:rsid w:val="00602857"/>
    <w:rsid w:val="00606601"/>
    <w:rsid w:val="00611891"/>
    <w:rsid w:val="00611B08"/>
    <w:rsid w:val="00613A3F"/>
    <w:rsid w:val="0062451B"/>
    <w:rsid w:val="0062764C"/>
    <w:rsid w:val="00632474"/>
    <w:rsid w:val="00644553"/>
    <w:rsid w:val="006524A8"/>
    <w:rsid w:val="00652E4D"/>
    <w:rsid w:val="006541DE"/>
    <w:rsid w:val="00670425"/>
    <w:rsid w:val="0067511D"/>
    <w:rsid w:val="00676BD3"/>
    <w:rsid w:val="006845D5"/>
    <w:rsid w:val="00687112"/>
    <w:rsid w:val="006974E3"/>
    <w:rsid w:val="00697FF1"/>
    <w:rsid w:val="006A1601"/>
    <w:rsid w:val="006A5083"/>
    <w:rsid w:val="006A5380"/>
    <w:rsid w:val="006A5A89"/>
    <w:rsid w:val="006B0E40"/>
    <w:rsid w:val="006B1BCD"/>
    <w:rsid w:val="006B5A32"/>
    <w:rsid w:val="006C24DA"/>
    <w:rsid w:val="006C4962"/>
    <w:rsid w:val="006C5721"/>
    <w:rsid w:val="006E27A8"/>
    <w:rsid w:val="006F1E52"/>
    <w:rsid w:val="0070335E"/>
    <w:rsid w:val="00705C8C"/>
    <w:rsid w:val="00716564"/>
    <w:rsid w:val="00726755"/>
    <w:rsid w:val="00732C67"/>
    <w:rsid w:val="00747A86"/>
    <w:rsid w:val="007506EC"/>
    <w:rsid w:val="007561A4"/>
    <w:rsid w:val="0075638A"/>
    <w:rsid w:val="00756E2A"/>
    <w:rsid w:val="00760A57"/>
    <w:rsid w:val="00767728"/>
    <w:rsid w:val="0077760B"/>
    <w:rsid w:val="00786497"/>
    <w:rsid w:val="007A3378"/>
    <w:rsid w:val="007A3D26"/>
    <w:rsid w:val="007B14C6"/>
    <w:rsid w:val="007B3190"/>
    <w:rsid w:val="007B76DC"/>
    <w:rsid w:val="007C1D19"/>
    <w:rsid w:val="007C79C3"/>
    <w:rsid w:val="007D31FA"/>
    <w:rsid w:val="007D3C0E"/>
    <w:rsid w:val="007D3CD0"/>
    <w:rsid w:val="007E27D8"/>
    <w:rsid w:val="007F45F2"/>
    <w:rsid w:val="00801581"/>
    <w:rsid w:val="00816272"/>
    <w:rsid w:val="00833891"/>
    <w:rsid w:val="008424A2"/>
    <w:rsid w:val="00844E54"/>
    <w:rsid w:val="0085123B"/>
    <w:rsid w:val="00854258"/>
    <w:rsid w:val="00864884"/>
    <w:rsid w:val="0087680E"/>
    <w:rsid w:val="00877CC3"/>
    <w:rsid w:val="008910D7"/>
    <w:rsid w:val="00897420"/>
    <w:rsid w:val="008A307D"/>
    <w:rsid w:val="008B31E6"/>
    <w:rsid w:val="008B75A6"/>
    <w:rsid w:val="008C1FB6"/>
    <w:rsid w:val="008C392B"/>
    <w:rsid w:val="008C3ABB"/>
    <w:rsid w:val="008C5B24"/>
    <w:rsid w:val="008C789D"/>
    <w:rsid w:val="008D2897"/>
    <w:rsid w:val="008D362E"/>
    <w:rsid w:val="008D55EC"/>
    <w:rsid w:val="008E327A"/>
    <w:rsid w:val="00910BA7"/>
    <w:rsid w:val="00914CE4"/>
    <w:rsid w:val="00915B80"/>
    <w:rsid w:val="00916BB7"/>
    <w:rsid w:val="0092365B"/>
    <w:rsid w:val="00925E3D"/>
    <w:rsid w:val="00927429"/>
    <w:rsid w:val="009470E6"/>
    <w:rsid w:val="00952813"/>
    <w:rsid w:val="009549CE"/>
    <w:rsid w:val="0096254E"/>
    <w:rsid w:val="0096340A"/>
    <w:rsid w:val="00963F65"/>
    <w:rsid w:val="009804FB"/>
    <w:rsid w:val="00984082"/>
    <w:rsid w:val="009917FA"/>
    <w:rsid w:val="00991957"/>
    <w:rsid w:val="00997131"/>
    <w:rsid w:val="009A1ACD"/>
    <w:rsid w:val="009A5310"/>
    <w:rsid w:val="009A5D6E"/>
    <w:rsid w:val="009B625F"/>
    <w:rsid w:val="009D2051"/>
    <w:rsid w:val="009E2471"/>
    <w:rsid w:val="009F5AEA"/>
    <w:rsid w:val="009F6C71"/>
    <w:rsid w:val="009F7A6F"/>
    <w:rsid w:val="00A00D50"/>
    <w:rsid w:val="00A12925"/>
    <w:rsid w:val="00A14668"/>
    <w:rsid w:val="00A21C01"/>
    <w:rsid w:val="00A375A7"/>
    <w:rsid w:val="00A45A74"/>
    <w:rsid w:val="00A468A1"/>
    <w:rsid w:val="00A70C58"/>
    <w:rsid w:val="00A70D18"/>
    <w:rsid w:val="00A862A0"/>
    <w:rsid w:val="00A8690D"/>
    <w:rsid w:val="00A86BB8"/>
    <w:rsid w:val="00A93DB9"/>
    <w:rsid w:val="00A966E4"/>
    <w:rsid w:val="00A972A1"/>
    <w:rsid w:val="00AB2073"/>
    <w:rsid w:val="00AB6B93"/>
    <w:rsid w:val="00AC4939"/>
    <w:rsid w:val="00AD3C1A"/>
    <w:rsid w:val="00AD4143"/>
    <w:rsid w:val="00AE03D0"/>
    <w:rsid w:val="00AE10D9"/>
    <w:rsid w:val="00AE7FB0"/>
    <w:rsid w:val="00AF2C1B"/>
    <w:rsid w:val="00B0066F"/>
    <w:rsid w:val="00B01DD9"/>
    <w:rsid w:val="00B0500B"/>
    <w:rsid w:val="00B16272"/>
    <w:rsid w:val="00B2064B"/>
    <w:rsid w:val="00B413D7"/>
    <w:rsid w:val="00B539DB"/>
    <w:rsid w:val="00B5777F"/>
    <w:rsid w:val="00B70DB8"/>
    <w:rsid w:val="00B71DC4"/>
    <w:rsid w:val="00B81A83"/>
    <w:rsid w:val="00B873CE"/>
    <w:rsid w:val="00B966BC"/>
    <w:rsid w:val="00BB44EE"/>
    <w:rsid w:val="00BD30E8"/>
    <w:rsid w:val="00BF2EDE"/>
    <w:rsid w:val="00C001ED"/>
    <w:rsid w:val="00C0510E"/>
    <w:rsid w:val="00C06CC2"/>
    <w:rsid w:val="00C22FFE"/>
    <w:rsid w:val="00C2366E"/>
    <w:rsid w:val="00C27C13"/>
    <w:rsid w:val="00C31C3F"/>
    <w:rsid w:val="00C344D9"/>
    <w:rsid w:val="00C362B1"/>
    <w:rsid w:val="00C52809"/>
    <w:rsid w:val="00C56F17"/>
    <w:rsid w:val="00C613CE"/>
    <w:rsid w:val="00C6221A"/>
    <w:rsid w:val="00C720BD"/>
    <w:rsid w:val="00C73ECC"/>
    <w:rsid w:val="00C75085"/>
    <w:rsid w:val="00C8217D"/>
    <w:rsid w:val="00C86F53"/>
    <w:rsid w:val="00C91E6C"/>
    <w:rsid w:val="00C93763"/>
    <w:rsid w:val="00CA349D"/>
    <w:rsid w:val="00CA3FA3"/>
    <w:rsid w:val="00CA661D"/>
    <w:rsid w:val="00CA7176"/>
    <w:rsid w:val="00CC6B31"/>
    <w:rsid w:val="00CD0E50"/>
    <w:rsid w:val="00CD568E"/>
    <w:rsid w:val="00CF35F2"/>
    <w:rsid w:val="00CF3F74"/>
    <w:rsid w:val="00CF7173"/>
    <w:rsid w:val="00D008EF"/>
    <w:rsid w:val="00D06AB3"/>
    <w:rsid w:val="00D2109F"/>
    <w:rsid w:val="00D30756"/>
    <w:rsid w:val="00D31012"/>
    <w:rsid w:val="00D46720"/>
    <w:rsid w:val="00D50B47"/>
    <w:rsid w:val="00D618BC"/>
    <w:rsid w:val="00D67EDD"/>
    <w:rsid w:val="00D7471A"/>
    <w:rsid w:val="00D80C4A"/>
    <w:rsid w:val="00D81A62"/>
    <w:rsid w:val="00D86292"/>
    <w:rsid w:val="00D94FE7"/>
    <w:rsid w:val="00DA1251"/>
    <w:rsid w:val="00DA41A8"/>
    <w:rsid w:val="00DC1618"/>
    <w:rsid w:val="00DC3498"/>
    <w:rsid w:val="00DC75BE"/>
    <w:rsid w:val="00DD3BB8"/>
    <w:rsid w:val="00DE499A"/>
    <w:rsid w:val="00DF00CF"/>
    <w:rsid w:val="00E01E62"/>
    <w:rsid w:val="00E04C1F"/>
    <w:rsid w:val="00E10BCE"/>
    <w:rsid w:val="00E1270A"/>
    <w:rsid w:val="00E136AB"/>
    <w:rsid w:val="00E13B8E"/>
    <w:rsid w:val="00E21756"/>
    <w:rsid w:val="00E2458D"/>
    <w:rsid w:val="00E24D16"/>
    <w:rsid w:val="00E26A11"/>
    <w:rsid w:val="00E41A5C"/>
    <w:rsid w:val="00E4616F"/>
    <w:rsid w:val="00E529C6"/>
    <w:rsid w:val="00E555BE"/>
    <w:rsid w:val="00E70DB7"/>
    <w:rsid w:val="00E83524"/>
    <w:rsid w:val="00E90D4E"/>
    <w:rsid w:val="00E92578"/>
    <w:rsid w:val="00E9475B"/>
    <w:rsid w:val="00E97DEF"/>
    <w:rsid w:val="00EA4ED3"/>
    <w:rsid w:val="00EB1A9D"/>
    <w:rsid w:val="00EB2D53"/>
    <w:rsid w:val="00EC4DB5"/>
    <w:rsid w:val="00EC5637"/>
    <w:rsid w:val="00EC6E33"/>
    <w:rsid w:val="00EF0D2D"/>
    <w:rsid w:val="00F02905"/>
    <w:rsid w:val="00F0737D"/>
    <w:rsid w:val="00F1037F"/>
    <w:rsid w:val="00F14736"/>
    <w:rsid w:val="00F171C6"/>
    <w:rsid w:val="00F32FF9"/>
    <w:rsid w:val="00F52F3F"/>
    <w:rsid w:val="00F60B81"/>
    <w:rsid w:val="00F63C80"/>
    <w:rsid w:val="00F66307"/>
    <w:rsid w:val="00F74D1C"/>
    <w:rsid w:val="00F74E9B"/>
    <w:rsid w:val="00F940BC"/>
    <w:rsid w:val="00F94FC1"/>
    <w:rsid w:val="00FA2C71"/>
    <w:rsid w:val="00FA5D96"/>
    <w:rsid w:val="00FB6032"/>
    <w:rsid w:val="00FC2A5B"/>
    <w:rsid w:val="00FC39A7"/>
    <w:rsid w:val="00FD0F60"/>
    <w:rsid w:val="00FE02F2"/>
    <w:rsid w:val="00FE1676"/>
    <w:rsid w:val="00FE4E02"/>
    <w:rsid w:val="00FE52B2"/>
    <w:rsid w:val="00FE58D5"/>
    <w:rsid w:val="00FF221D"/>
    <w:rsid w:val="00FF6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FF9695"/>
  <w15:docId w15:val="{2F79D443-456C-4618-9889-16EB85C757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0861"/>
    <w:pPr>
      <w:spacing w:after="120" w:line="360" w:lineRule="auto"/>
      <w:jc w:val="both"/>
    </w:pPr>
    <w:rPr>
      <w:rFonts w:ascii="Times New Roman" w:hAnsi="Times New Roman"/>
      <w:sz w:val="24"/>
      <w:lang w:val="en-US"/>
    </w:rPr>
  </w:style>
  <w:style w:type="paragraph" w:styleId="Heading1">
    <w:name w:val="heading 1"/>
    <w:aliases w:val="First Level Title"/>
    <w:basedOn w:val="ListParagraph"/>
    <w:next w:val="Normal"/>
    <w:link w:val="Heading1Char"/>
    <w:autoRedefine/>
    <w:uiPriority w:val="9"/>
    <w:qFormat/>
    <w:rsid w:val="00241BCA"/>
    <w:pPr>
      <w:numPr>
        <w:numId w:val="18"/>
      </w:numPr>
      <w:jc w:val="center"/>
      <w:outlineLvl w:val="0"/>
    </w:pPr>
    <w:rPr>
      <w:b/>
      <w:bCs/>
      <w:caps/>
    </w:rPr>
  </w:style>
  <w:style w:type="paragraph" w:styleId="Heading2">
    <w:name w:val="heading 2"/>
    <w:aliases w:val="Second Level Title"/>
    <w:basedOn w:val="ListParagraph"/>
    <w:next w:val="Normal"/>
    <w:link w:val="Heading2Char"/>
    <w:autoRedefine/>
    <w:uiPriority w:val="9"/>
    <w:unhideWhenUsed/>
    <w:qFormat/>
    <w:rsid w:val="001958DB"/>
    <w:pPr>
      <w:numPr>
        <w:ilvl w:val="1"/>
        <w:numId w:val="18"/>
      </w:numPr>
      <w:ind w:left="360"/>
      <w:jc w:val="center"/>
      <w:outlineLvl w:val="1"/>
    </w:pPr>
    <w:rPr>
      <w:rFonts w:asciiTheme="minorHAnsi" w:hAnsiTheme="minorHAnsi" w:cstheme="minorHAnsi"/>
      <w:b/>
      <w:bCs/>
    </w:rPr>
  </w:style>
  <w:style w:type="paragraph" w:styleId="Heading3">
    <w:name w:val="heading 3"/>
    <w:aliases w:val="Third Level Title"/>
    <w:basedOn w:val="ListParagraph"/>
    <w:next w:val="Normal"/>
    <w:link w:val="Heading3Char"/>
    <w:autoRedefine/>
    <w:uiPriority w:val="9"/>
    <w:unhideWhenUsed/>
    <w:rsid w:val="005A1464"/>
    <w:pPr>
      <w:numPr>
        <w:ilvl w:val="2"/>
        <w:numId w:val="18"/>
      </w:numPr>
      <w:jc w:val="center"/>
      <w:outlineLvl w:val="2"/>
    </w:pPr>
    <w:rPr>
      <w:b/>
    </w:rPr>
  </w:style>
  <w:style w:type="paragraph" w:styleId="Heading4">
    <w:name w:val="heading 4"/>
    <w:aliases w:val="Fourth and Further Level Titles"/>
    <w:basedOn w:val="Normal"/>
    <w:next w:val="Normal"/>
    <w:link w:val="Heading4Char"/>
    <w:uiPriority w:val="9"/>
    <w:semiHidden/>
    <w:unhideWhenUsed/>
    <w:rsid w:val="002C0048"/>
    <w:pPr>
      <w:keepNext/>
      <w:keepLines/>
      <w:spacing w:before="120" w:after="0"/>
      <w:outlineLvl w:val="3"/>
    </w:pPr>
    <w:rPr>
      <w:rFonts w:eastAsiaTheme="majorEastAsia" w:cstheme="majorBidi"/>
      <w:i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First Level Title Char"/>
    <w:basedOn w:val="DefaultParagraphFont"/>
    <w:link w:val="Heading1"/>
    <w:uiPriority w:val="9"/>
    <w:rsid w:val="00241BCA"/>
    <w:rPr>
      <w:rFonts w:ascii="Times New Roman" w:hAnsi="Times New Roman"/>
      <w:b/>
      <w:bCs/>
      <w:caps/>
      <w:sz w:val="24"/>
      <w:lang w:val="en-US"/>
    </w:rPr>
  </w:style>
  <w:style w:type="character" w:customStyle="1" w:styleId="Heading2Char">
    <w:name w:val="Heading 2 Char"/>
    <w:aliases w:val="Second Level Title Char"/>
    <w:basedOn w:val="DefaultParagraphFont"/>
    <w:link w:val="Heading2"/>
    <w:uiPriority w:val="9"/>
    <w:rsid w:val="001958DB"/>
    <w:rPr>
      <w:rFonts w:cstheme="minorHAnsi"/>
      <w:b/>
      <w:bCs/>
      <w:sz w:val="24"/>
      <w:lang w:val="en-US"/>
    </w:rPr>
  </w:style>
  <w:style w:type="paragraph" w:styleId="ListParagraph">
    <w:name w:val="List Paragraph"/>
    <w:basedOn w:val="Normal"/>
    <w:uiPriority w:val="34"/>
    <w:rsid w:val="00DA41A8"/>
    <w:pPr>
      <w:ind w:left="720"/>
    </w:pPr>
  </w:style>
  <w:style w:type="paragraph" w:styleId="TOCHeading">
    <w:name w:val="TOC Heading"/>
    <w:basedOn w:val="Heading1"/>
    <w:next w:val="Normal"/>
    <w:uiPriority w:val="39"/>
    <w:unhideWhenUsed/>
    <w:rsid w:val="00D618BC"/>
    <w:pPr>
      <w:spacing w:line="259" w:lineRule="auto"/>
      <w:outlineLvl w:val="9"/>
    </w:pPr>
    <w:rPr>
      <w:rFonts w:asciiTheme="majorHAnsi" w:hAnsiTheme="majorHAnsi"/>
      <w:b w:val="0"/>
      <w:color w:val="2E74B5" w:themeColor="accent1" w:themeShade="BF"/>
      <w:sz w:val="32"/>
      <w:lang w:val="tr-TR" w:eastAsia="tr-TR"/>
    </w:rPr>
  </w:style>
  <w:style w:type="paragraph" w:styleId="TOC1">
    <w:name w:val="toc 1"/>
    <w:basedOn w:val="Normal"/>
    <w:next w:val="Normal"/>
    <w:autoRedefine/>
    <w:uiPriority w:val="39"/>
    <w:unhideWhenUsed/>
    <w:rsid w:val="00D618B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618BC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DC1618"/>
    <w:rPr>
      <w:rFonts w:ascii="Times New Roman" w:hAnsi="Times New Roman"/>
      <w:color w:val="0000FF"/>
      <w:sz w:val="24"/>
      <w:u w:val="single"/>
    </w:rPr>
  </w:style>
  <w:style w:type="character" w:customStyle="1" w:styleId="Heading3Char">
    <w:name w:val="Heading 3 Char"/>
    <w:aliases w:val="Third Level Title Char"/>
    <w:basedOn w:val="DefaultParagraphFont"/>
    <w:link w:val="Heading3"/>
    <w:uiPriority w:val="9"/>
    <w:rsid w:val="005A1464"/>
    <w:rPr>
      <w:rFonts w:ascii="Times New Roman" w:hAnsi="Times New Roman"/>
      <w:b/>
      <w:sz w:val="24"/>
      <w:lang w:val="en-US"/>
    </w:rPr>
  </w:style>
  <w:style w:type="table" w:styleId="TableGrid">
    <w:name w:val="Table Grid"/>
    <w:basedOn w:val="TableNormal"/>
    <w:uiPriority w:val="59"/>
    <w:rsid w:val="00F74E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Cap">
    <w:name w:val="Table Cap."/>
    <w:basedOn w:val="Normal"/>
    <w:next w:val="Normal"/>
    <w:link w:val="TableCapChar"/>
    <w:qFormat/>
    <w:rsid w:val="00716564"/>
    <w:pPr>
      <w:spacing w:before="240"/>
      <w:jc w:val="left"/>
    </w:pPr>
    <w:rPr>
      <w:sz w:val="20"/>
    </w:rPr>
  </w:style>
  <w:style w:type="character" w:customStyle="1" w:styleId="TableCapChar">
    <w:name w:val="Table Cap. Char"/>
    <w:basedOn w:val="DefaultParagraphFont"/>
    <w:link w:val="TableCap"/>
    <w:rsid w:val="00716564"/>
    <w:rPr>
      <w:rFonts w:ascii="Times New Roman" w:hAnsi="Times New Roman"/>
      <w:sz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F0D2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0D2D"/>
    <w:rPr>
      <w:rFonts w:ascii="Tahoma" w:hAnsi="Tahoma" w:cs="Tahoma"/>
      <w:sz w:val="16"/>
      <w:szCs w:val="16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F74D1C"/>
    <w:pPr>
      <w:tabs>
        <w:tab w:val="center" w:pos="4703"/>
        <w:tab w:val="right" w:pos="940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4D1C"/>
    <w:rPr>
      <w:rFonts w:ascii="Times New Roman" w:hAnsi="Times New Roman"/>
      <w:sz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F74D1C"/>
    <w:pPr>
      <w:tabs>
        <w:tab w:val="center" w:pos="4703"/>
        <w:tab w:val="right" w:pos="940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4D1C"/>
    <w:rPr>
      <w:rFonts w:ascii="Times New Roman" w:hAnsi="Times New Roman"/>
      <w:sz w:val="24"/>
      <w:lang w:val="en-US"/>
    </w:rPr>
  </w:style>
  <w:style w:type="paragraph" w:styleId="Caption">
    <w:name w:val="caption"/>
    <w:aliases w:val="Figure Cap."/>
    <w:basedOn w:val="Normal"/>
    <w:next w:val="Normal"/>
    <w:uiPriority w:val="35"/>
    <w:unhideWhenUsed/>
    <w:qFormat/>
    <w:rsid w:val="008C3ABB"/>
    <w:pPr>
      <w:spacing w:before="120" w:after="240"/>
      <w:jc w:val="center"/>
    </w:pPr>
    <w:rPr>
      <w:bCs/>
      <w:sz w:val="20"/>
      <w:szCs w:val="18"/>
    </w:rPr>
  </w:style>
  <w:style w:type="paragraph" w:styleId="Title">
    <w:name w:val="Title"/>
    <w:basedOn w:val="Normal"/>
    <w:next w:val="Normal"/>
    <w:link w:val="TitleChar"/>
    <w:uiPriority w:val="10"/>
    <w:rsid w:val="00B5777F"/>
    <w:pPr>
      <w:spacing w:after="360" w:line="240" w:lineRule="auto"/>
      <w:contextualSpacing/>
      <w:jc w:val="center"/>
    </w:pPr>
    <w:rPr>
      <w:rFonts w:eastAsiaTheme="majorEastAsia" w:cstheme="majorBidi"/>
      <w:b/>
      <w:spacing w:val="-10"/>
      <w:kern w:val="28"/>
      <w:szCs w:val="56"/>
      <w:lang w:val="tr-TR" w:eastAsia="tr-TR"/>
    </w:rPr>
  </w:style>
  <w:style w:type="character" w:customStyle="1" w:styleId="TitleChar">
    <w:name w:val="Title Char"/>
    <w:basedOn w:val="DefaultParagraphFont"/>
    <w:link w:val="Title"/>
    <w:uiPriority w:val="10"/>
    <w:rsid w:val="00B5777F"/>
    <w:rPr>
      <w:rFonts w:ascii="Times New Roman" w:eastAsiaTheme="majorEastAsia" w:hAnsi="Times New Roman" w:cstheme="majorBidi"/>
      <w:b/>
      <w:spacing w:val="-10"/>
      <w:kern w:val="28"/>
      <w:sz w:val="24"/>
      <w:szCs w:val="56"/>
      <w:lang w:eastAsia="tr-TR"/>
    </w:rPr>
  </w:style>
  <w:style w:type="paragraph" w:styleId="TOC3">
    <w:name w:val="toc 3"/>
    <w:basedOn w:val="Normal"/>
    <w:next w:val="Normal"/>
    <w:autoRedefine/>
    <w:uiPriority w:val="39"/>
    <w:unhideWhenUsed/>
    <w:rsid w:val="001651BD"/>
    <w:pPr>
      <w:spacing w:after="100"/>
      <w:ind w:left="480"/>
    </w:pPr>
  </w:style>
  <w:style w:type="paragraph" w:styleId="TableofFigures">
    <w:name w:val="table of figures"/>
    <w:basedOn w:val="Normal"/>
    <w:next w:val="Normal"/>
    <w:uiPriority w:val="99"/>
    <w:unhideWhenUsed/>
    <w:rsid w:val="001651BD"/>
    <w:pPr>
      <w:spacing w:before="240" w:after="240" w:line="320" w:lineRule="atLeast"/>
    </w:pPr>
    <w:rPr>
      <w:rFonts w:eastAsia="Times New Roman" w:cs="Times New Roman"/>
      <w:lang w:val="tr-TR" w:eastAsia="tr-TR"/>
    </w:rPr>
  </w:style>
  <w:style w:type="character" w:styleId="PlaceholderText">
    <w:name w:val="Placeholder Text"/>
    <w:basedOn w:val="DefaultParagraphFont"/>
    <w:uiPriority w:val="99"/>
    <w:semiHidden/>
    <w:rsid w:val="00D2109F"/>
    <w:rPr>
      <w:color w:val="808080"/>
    </w:rPr>
  </w:style>
  <w:style w:type="paragraph" w:customStyle="1" w:styleId="Kaynaka1">
    <w:name w:val="Kaynakça  1"/>
    <w:basedOn w:val="Normal"/>
    <w:link w:val="BibliographyChar"/>
    <w:rsid w:val="005D097C"/>
    <w:pPr>
      <w:tabs>
        <w:tab w:val="left" w:pos="384"/>
      </w:tabs>
      <w:spacing w:before="120" w:after="0" w:line="240" w:lineRule="auto"/>
      <w:ind w:left="384" w:hanging="384"/>
    </w:pPr>
    <w:rPr>
      <w:rFonts w:eastAsia="Times New Roman" w:cs="Times New Roman"/>
      <w:noProof/>
      <w:szCs w:val="24"/>
      <w:lang w:val="tr-TR" w:eastAsia="tr-TR"/>
    </w:rPr>
  </w:style>
  <w:style w:type="character" w:customStyle="1" w:styleId="BibliographyChar">
    <w:name w:val="Bibliography Char"/>
    <w:basedOn w:val="DefaultParagraphFont"/>
    <w:link w:val="Kaynaka1"/>
    <w:rsid w:val="005D097C"/>
    <w:rPr>
      <w:rFonts w:ascii="Times New Roman" w:eastAsia="Times New Roman" w:hAnsi="Times New Roman" w:cs="Times New Roman"/>
      <w:noProof/>
      <w:sz w:val="24"/>
      <w:szCs w:val="24"/>
      <w:lang w:eastAsia="tr-TR"/>
    </w:rPr>
  </w:style>
  <w:style w:type="character" w:styleId="UnresolvedMention">
    <w:name w:val="Unresolved Mention"/>
    <w:basedOn w:val="DefaultParagraphFont"/>
    <w:uiPriority w:val="99"/>
    <w:semiHidden/>
    <w:unhideWhenUsed/>
    <w:rsid w:val="00000D20"/>
    <w:rPr>
      <w:color w:val="605E5C"/>
      <w:shd w:val="clear" w:color="auto" w:fill="E1DFDD"/>
    </w:rPr>
  </w:style>
  <w:style w:type="paragraph" w:customStyle="1" w:styleId="fbemetinnormal">
    <w:name w:val="fbe_metin_normal"/>
    <w:basedOn w:val="Normal"/>
    <w:link w:val="fbemetinnormalChar"/>
    <w:qFormat/>
    <w:rsid w:val="00F52F3F"/>
    <w:pPr>
      <w:spacing w:before="100" w:beforeAutospacing="1" w:after="100" w:afterAutospacing="1"/>
      <w:ind w:firstLine="709"/>
    </w:pPr>
    <w:rPr>
      <w:rFonts w:eastAsiaTheme="minorEastAsia"/>
      <w:lang w:val="tr-TR" w:bidi="en-US"/>
    </w:rPr>
  </w:style>
  <w:style w:type="paragraph" w:customStyle="1" w:styleId="fbemetinskk">
    <w:name w:val="fbe_metin_sıkışık"/>
    <w:basedOn w:val="fbemetinnormal"/>
    <w:link w:val="fbemetinskkChar"/>
    <w:qFormat/>
    <w:rsid w:val="00F52F3F"/>
    <w:pPr>
      <w:spacing w:before="0" w:beforeAutospacing="0" w:after="0" w:afterAutospacing="0" w:line="240" w:lineRule="auto"/>
    </w:pPr>
  </w:style>
  <w:style w:type="paragraph" w:customStyle="1" w:styleId="fbemetinskkgirintisiz">
    <w:name w:val="fbe_metin_sıkışık_girintisiz"/>
    <w:basedOn w:val="fbemetinskk"/>
    <w:next w:val="fbemetinskk"/>
    <w:link w:val="fbemetinskkgirintisizChar"/>
    <w:qFormat/>
    <w:rsid w:val="00F52F3F"/>
    <w:pPr>
      <w:ind w:firstLine="0"/>
    </w:pPr>
  </w:style>
  <w:style w:type="character" w:customStyle="1" w:styleId="fbemetinnormalChar">
    <w:name w:val="fbe_metin_normal Char"/>
    <w:basedOn w:val="DefaultParagraphFont"/>
    <w:link w:val="fbemetinnormal"/>
    <w:rsid w:val="00F52F3F"/>
    <w:rPr>
      <w:rFonts w:ascii="Times New Roman" w:eastAsiaTheme="minorEastAsia" w:hAnsi="Times New Roman"/>
      <w:sz w:val="24"/>
      <w:lang w:bidi="en-US"/>
    </w:rPr>
  </w:style>
  <w:style w:type="character" w:customStyle="1" w:styleId="fbemetinskkChar">
    <w:name w:val="fbe_metin_sıkışık Char"/>
    <w:basedOn w:val="fbemetinnormalChar"/>
    <w:link w:val="fbemetinskk"/>
    <w:rsid w:val="00F52F3F"/>
    <w:rPr>
      <w:rFonts w:ascii="Times New Roman" w:eastAsiaTheme="minorEastAsia" w:hAnsi="Times New Roman"/>
      <w:sz w:val="24"/>
      <w:lang w:bidi="en-US"/>
    </w:rPr>
  </w:style>
  <w:style w:type="character" w:customStyle="1" w:styleId="fbemetinskkgirintisizChar">
    <w:name w:val="fbe_metin_sıkışık_girintisiz Char"/>
    <w:basedOn w:val="fbemetinskkChar"/>
    <w:link w:val="fbemetinskkgirintisiz"/>
    <w:rsid w:val="00F52F3F"/>
    <w:rPr>
      <w:rFonts w:ascii="Times New Roman" w:eastAsiaTheme="minorEastAsia" w:hAnsi="Times New Roman"/>
      <w:sz w:val="24"/>
      <w:lang w:bidi="en-US"/>
    </w:rPr>
  </w:style>
  <w:style w:type="paragraph" w:customStyle="1" w:styleId="UnnumberedCenteredFirstLevelTitle">
    <w:name w:val="Unnumbered Centered First Level Title"/>
    <w:basedOn w:val="Heading1"/>
    <w:link w:val="UnnumberedCenteredFirstLevelTitleChar"/>
    <w:autoRedefine/>
    <w:qFormat/>
    <w:rsid w:val="008C5B24"/>
    <w:pPr>
      <w:numPr>
        <w:numId w:val="0"/>
      </w:numPr>
      <w:ind w:left="360"/>
    </w:pPr>
    <w:rPr>
      <w:rFonts w:asciiTheme="minorHAnsi" w:hAnsiTheme="minorHAnsi" w:cstheme="minorHAnsi"/>
    </w:rPr>
  </w:style>
  <w:style w:type="paragraph" w:customStyle="1" w:styleId="UnnumberedLeftFirstLevelTitle">
    <w:name w:val="Unnumbered Left First Level Title"/>
    <w:basedOn w:val="UnnumberedCenteredFirstLevelTitle"/>
    <w:qFormat/>
    <w:rsid w:val="007561A4"/>
    <w:pPr>
      <w:jc w:val="left"/>
    </w:pPr>
  </w:style>
  <w:style w:type="character" w:customStyle="1" w:styleId="UnnumberedCenteredFirstLevelTitleChar">
    <w:name w:val="Unnumbered Centered First Level Title Char"/>
    <w:basedOn w:val="Heading1Char"/>
    <w:link w:val="UnnumberedCenteredFirstLevelTitle"/>
    <w:rsid w:val="008C5B24"/>
    <w:rPr>
      <w:rFonts w:ascii="Times New Roman" w:hAnsi="Times New Roman" w:cstheme="minorHAnsi"/>
      <w:b/>
      <w:bCs/>
      <w:caps/>
      <w:sz w:val="24"/>
      <w:lang w:val="en-US"/>
    </w:rPr>
  </w:style>
  <w:style w:type="paragraph" w:customStyle="1" w:styleId="Tmp">
    <w:name w:val="Tmp"/>
    <w:basedOn w:val="Heading1"/>
    <w:next w:val="Normal"/>
    <w:link w:val="TmpChar"/>
    <w:autoRedefine/>
    <w:rsid w:val="00D06AB3"/>
    <w:pPr>
      <w:numPr>
        <w:numId w:val="14"/>
      </w:numPr>
      <w:ind w:left="357" w:hanging="357"/>
    </w:pPr>
    <w:rPr>
      <w:caps w:val="0"/>
    </w:rPr>
  </w:style>
  <w:style w:type="paragraph" w:customStyle="1" w:styleId="Tmp2">
    <w:name w:val="Tmp2"/>
    <w:basedOn w:val="Tmp"/>
    <w:autoRedefine/>
    <w:rsid w:val="0038509F"/>
    <w:pPr>
      <w:numPr>
        <w:numId w:val="16"/>
      </w:numPr>
      <w:ind w:left="782" w:hanging="357"/>
    </w:pPr>
    <w:rPr>
      <w:b w:val="0"/>
    </w:rPr>
  </w:style>
  <w:style w:type="character" w:customStyle="1" w:styleId="TmpChar">
    <w:name w:val="Tmp Char"/>
    <w:basedOn w:val="Heading1Char"/>
    <w:link w:val="Tmp"/>
    <w:rsid w:val="00D06AB3"/>
    <w:rPr>
      <w:rFonts w:ascii="Times New Roman" w:hAnsi="Times New Roman"/>
      <w:b/>
      <w:bCs/>
      <w:caps w:val="0"/>
      <w:sz w:val="24"/>
      <w:lang w:val="en-US"/>
    </w:rPr>
  </w:style>
  <w:style w:type="character" w:customStyle="1" w:styleId="Heading4Char">
    <w:name w:val="Heading 4 Char"/>
    <w:aliases w:val="Fourth and Further Level Titles Char"/>
    <w:basedOn w:val="DefaultParagraphFont"/>
    <w:link w:val="Heading4"/>
    <w:uiPriority w:val="9"/>
    <w:semiHidden/>
    <w:rsid w:val="002C0048"/>
    <w:rPr>
      <w:rFonts w:ascii="Times New Roman" w:eastAsiaTheme="majorEastAsia" w:hAnsi="Times New Roman" w:cstheme="majorBidi"/>
      <w:i/>
      <w:iCs/>
      <w:color w:val="000000" w:themeColor="text1"/>
      <w:sz w:val="24"/>
      <w:lang w:val="en-US"/>
    </w:rPr>
  </w:style>
  <w:style w:type="table" w:customStyle="1" w:styleId="TabloKlavuzu1">
    <w:name w:val="Tablo Kılavuzu1"/>
    <w:basedOn w:val="TableNormal"/>
    <w:next w:val="TableGrid"/>
    <w:uiPriority w:val="59"/>
    <w:rsid w:val="00EC6E33"/>
    <w:pPr>
      <w:spacing w:before="120" w:after="0" w:line="240" w:lineRule="auto"/>
      <w:jc w:val="center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047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9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www.youtube.com/watch?v=UlM2bpqo_o0" TargetMode="External"/><Relationship Id="rId39" Type="http://schemas.openxmlformats.org/officeDocument/2006/relationships/footer" Target="footer2.xml"/><Relationship Id="rId21" Type="http://schemas.openxmlformats.org/officeDocument/2006/relationships/image" Target="media/image12.png"/><Relationship Id="rId34" Type="http://schemas.openxmlformats.org/officeDocument/2006/relationships/hyperlink" Target="https://docs.opencv.org/4.x/d5/dae/tutorial_aruco_detection.html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pyimagesearch.com/2020/12/14/generating-aruco-markers-with-opencv-and-python/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fab.cba.mit.edu/classes/865.21/people/zach/arucomarkers.html" TargetMode="External"/><Relationship Id="rId37" Type="http://schemas.openxmlformats.org/officeDocument/2006/relationships/hyperlink" Target="https://pyimagesearch.com/2021/01/11/opencv-video-augmented-reality/" TargetMode="External"/><Relationship Id="rId40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docs.opencv.org/4.x/d5/dae/tutorial_aruco_detection.html" TargetMode="External"/><Relationship Id="rId36" Type="http://schemas.openxmlformats.org/officeDocument/2006/relationships/hyperlink" Target="https://pyimagesearch.com/2020/12/21/detecting-aruco-markers-with-opencv-and-python/" TargetMode="Externa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hyperlink" Target="https://pyimagesearch.com/2021/01/11/opencv-video-augmented-reality/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buraktsoftware@gmail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www.youtube.com/watch?v=GEWoGDdjlSc" TargetMode="External"/><Relationship Id="rId30" Type="http://schemas.openxmlformats.org/officeDocument/2006/relationships/hyperlink" Target="https://pyimagesearch.com/2020/12/21/detecting-aruco-markers-with-opencv-and-python/" TargetMode="External"/><Relationship Id="rId35" Type="http://schemas.openxmlformats.org/officeDocument/2006/relationships/hyperlink" Target="https://pyimagesearch.com/2020/12/14/generating-aruco-markers-with-opencv-and-python/" TargetMode="External"/><Relationship Id="rId8" Type="http://schemas.openxmlformats.org/officeDocument/2006/relationships/image" Target="media/image1.wmf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www.youtube.com/watch?v=sg1bVJBjbng" TargetMode="External"/><Relationship Id="rId33" Type="http://schemas.openxmlformats.org/officeDocument/2006/relationships/hyperlink" Target="https://mecaruco2.readthedocs.io/en/latest/notebooks_rst/Aruco/aruco_basics.html" TargetMode="External"/><Relationship Id="rId38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PER%20ASAV\Desktop\Spyder\ProjeRaporu\ADU-EEE-ThesisTemplate-2021-05-07.dotx" TargetMode="Externa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EEFB75-945C-41C9-B9FC-56AB861250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ADU-EEE-ThesisTemplate-2021-05-07.dotx</Template>
  <TotalTime>241</TotalTime>
  <Pages>24</Pages>
  <Words>4034</Words>
  <Characters>22999</Characters>
  <Application>Microsoft Office Word</Application>
  <DocSecurity>0</DocSecurity>
  <Lines>191</Lines>
  <Paragraphs>53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>Silentall Unattended Installer</Company>
  <LinksUpToDate>false</LinksUpToDate>
  <CharactersWithSpaces>26980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ALPER ASAV</dc:creator>
  <cp:keywords/>
  <dc:description/>
  <cp:lastModifiedBy>Talha Alper ASAV</cp:lastModifiedBy>
  <cp:revision>22</cp:revision>
  <cp:lastPrinted>2024-01-09T20:36:00Z</cp:lastPrinted>
  <dcterms:created xsi:type="dcterms:W3CDTF">2024-01-03T04:44:00Z</dcterms:created>
  <dcterms:modified xsi:type="dcterms:W3CDTF">2024-01-09T20:36:00Z</dcterms:modified>
</cp:coreProperties>
</file>